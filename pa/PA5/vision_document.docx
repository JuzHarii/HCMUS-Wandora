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CF3B6F" w14:textId="162E3C4E" w:rsidR="00F81399" w:rsidRPr="00397501" w:rsidRDefault="00FA78E3">
      <w:pPr>
        <w:pStyle w:val="Title"/>
        <w:jc w:val="right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fldChar w:fldCharType="begin"/>
      </w:r>
      <w:r w:rsidRPr="00397501">
        <w:rPr>
          <w:rFonts w:asciiTheme="majorHAnsi" w:hAnsiTheme="majorHAnsi" w:cstheme="majorHAnsi"/>
        </w:rPr>
        <w:instrText xml:space="preserve"> SUBJECT  \* MERGEFORMAT </w:instrText>
      </w:r>
      <w:r w:rsidRPr="00397501">
        <w:rPr>
          <w:rFonts w:asciiTheme="majorHAnsi" w:hAnsiTheme="majorHAnsi" w:cstheme="majorHAnsi"/>
        </w:rPr>
        <w:fldChar w:fldCharType="separate"/>
      </w:r>
      <w:r w:rsidR="00EE77B3" w:rsidRPr="00397501">
        <w:rPr>
          <w:rFonts w:asciiTheme="majorHAnsi" w:hAnsiTheme="majorHAnsi" w:cstheme="majorHAnsi"/>
        </w:rPr>
        <w:t>Wandora</w:t>
      </w:r>
      <w:r w:rsidRPr="00397501">
        <w:rPr>
          <w:rFonts w:asciiTheme="majorHAnsi" w:hAnsiTheme="majorHAnsi" w:cstheme="majorHAnsi"/>
        </w:rPr>
        <w:fldChar w:fldCharType="end"/>
      </w:r>
    </w:p>
    <w:p w14:paraId="0127ED91" w14:textId="650D90CE" w:rsidR="00F81399" w:rsidRPr="00397501" w:rsidRDefault="00FA78E3">
      <w:pPr>
        <w:pStyle w:val="Title"/>
        <w:jc w:val="right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fldChar w:fldCharType="begin"/>
      </w:r>
      <w:r w:rsidRPr="00397501">
        <w:rPr>
          <w:rFonts w:asciiTheme="majorHAnsi" w:hAnsiTheme="majorHAnsi" w:cstheme="majorHAnsi"/>
        </w:rPr>
        <w:instrText xml:space="preserve"> TITLE  \* MERGEFORMAT </w:instrText>
      </w:r>
      <w:r w:rsidRPr="00397501">
        <w:rPr>
          <w:rFonts w:asciiTheme="majorHAnsi" w:hAnsiTheme="majorHAnsi" w:cstheme="majorHAnsi"/>
        </w:rPr>
        <w:fldChar w:fldCharType="separate"/>
      </w:r>
      <w:r w:rsidR="00EE77B3" w:rsidRPr="00397501">
        <w:rPr>
          <w:rFonts w:asciiTheme="majorHAnsi" w:hAnsiTheme="majorHAnsi" w:cstheme="majorHAnsi"/>
        </w:rPr>
        <w:t>Vision (Small Project)</w:t>
      </w:r>
      <w:r w:rsidRPr="00397501">
        <w:rPr>
          <w:rFonts w:asciiTheme="majorHAnsi" w:hAnsiTheme="majorHAnsi" w:cstheme="majorHAnsi"/>
        </w:rPr>
        <w:fldChar w:fldCharType="end"/>
      </w:r>
    </w:p>
    <w:p w14:paraId="73D177CA" w14:textId="77777777" w:rsidR="00F81399" w:rsidRPr="00397501" w:rsidRDefault="00F81399">
      <w:pPr>
        <w:pStyle w:val="Title"/>
        <w:jc w:val="right"/>
        <w:rPr>
          <w:rFonts w:asciiTheme="majorHAnsi" w:hAnsiTheme="majorHAnsi" w:cstheme="majorHAnsi"/>
        </w:rPr>
      </w:pPr>
    </w:p>
    <w:p w14:paraId="45ED6F5A" w14:textId="08FDE8A3" w:rsidR="00F81399" w:rsidRPr="00397501" w:rsidRDefault="00E0405C">
      <w:pPr>
        <w:pStyle w:val="Title"/>
        <w:jc w:val="right"/>
        <w:rPr>
          <w:rFonts w:asciiTheme="majorHAnsi" w:hAnsiTheme="majorHAnsi" w:cstheme="majorHAnsi"/>
          <w:sz w:val="28"/>
        </w:rPr>
      </w:pPr>
      <w:r w:rsidRPr="00397501">
        <w:rPr>
          <w:rFonts w:asciiTheme="majorHAnsi" w:hAnsiTheme="majorHAnsi" w:cstheme="majorHAnsi"/>
          <w:sz w:val="28"/>
        </w:rPr>
        <w:t>Version 1.0</w:t>
      </w:r>
    </w:p>
    <w:p w14:paraId="40D5B586" w14:textId="77777777" w:rsidR="00F81399" w:rsidRPr="00397501" w:rsidRDefault="00F81399">
      <w:pPr>
        <w:pStyle w:val="Title"/>
        <w:rPr>
          <w:rFonts w:asciiTheme="majorHAnsi" w:hAnsiTheme="majorHAnsi" w:cstheme="majorHAnsi"/>
          <w:sz w:val="28"/>
        </w:rPr>
      </w:pPr>
    </w:p>
    <w:p w14:paraId="61A1A9BF" w14:textId="77777777" w:rsidR="00F81399" w:rsidRPr="00397501" w:rsidRDefault="00F81399">
      <w:pPr>
        <w:rPr>
          <w:rFonts w:asciiTheme="majorHAnsi" w:hAnsiTheme="majorHAnsi" w:cstheme="majorHAnsi"/>
        </w:rPr>
      </w:pPr>
    </w:p>
    <w:p w14:paraId="78207195" w14:textId="2EA18A16" w:rsidR="00F81399" w:rsidRPr="00397501" w:rsidRDefault="00F81399" w:rsidP="007874B4">
      <w:pPr>
        <w:pStyle w:val="InfoBlue"/>
        <w:rPr>
          <w:rFonts w:asciiTheme="majorHAnsi" w:hAnsiTheme="majorHAnsi" w:cstheme="majorHAnsi"/>
        </w:rPr>
        <w:sectPr w:rsidR="00F81399" w:rsidRPr="0039750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0FB255DF" w14:textId="77777777" w:rsidR="00F81399" w:rsidRPr="00397501" w:rsidRDefault="000439F1">
      <w:pPr>
        <w:pStyle w:val="Titl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81399" w:rsidRPr="00397501" w14:paraId="69E42EBF" w14:textId="77777777">
        <w:tc>
          <w:tcPr>
            <w:tcW w:w="2304" w:type="dxa"/>
          </w:tcPr>
          <w:p w14:paraId="4794FF7D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Date</w:t>
            </w:r>
          </w:p>
        </w:tc>
        <w:tc>
          <w:tcPr>
            <w:tcW w:w="1152" w:type="dxa"/>
          </w:tcPr>
          <w:p w14:paraId="3A1A3015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Version</w:t>
            </w:r>
          </w:p>
        </w:tc>
        <w:tc>
          <w:tcPr>
            <w:tcW w:w="3744" w:type="dxa"/>
          </w:tcPr>
          <w:p w14:paraId="19B36F05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2304" w:type="dxa"/>
          </w:tcPr>
          <w:p w14:paraId="13B6E10B" w14:textId="77777777" w:rsidR="00F81399" w:rsidRPr="00397501" w:rsidRDefault="000439F1">
            <w:pPr>
              <w:pStyle w:val="Tabletext"/>
              <w:jc w:val="center"/>
              <w:rPr>
                <w:rFonts w:asciiTheme="majorHAnsi" w:hAnsiTheme="majorHAnsi" w:cstheme="majorHAnsi"/>
                <w:b/>
              </w:rPr>
            </w:pPr>
            <w:r w:rsidRPr="00397501">
              <w:rPr>
                <w:rFonts w:asciiTheme="majorHAnsi" w:hAnsiTheme="majorHAnsi" w:cstheme="majorHAnsi"/>
                <w:b/>
              </w:rPr>
              <w:t>Author</w:t>
            </w:r>
          </w:p>
        </w:tc>
      </w:tr>
      <w:tr w:rsidR="00F81399" w:rsidRPr="00397501" w14:paraId="74F6B699" w14:textId="77777777">
        <w:tc>
          <w:tcPr>
            <w:tcW w:w="2304" w:type="dxa"/>
          </w:tcPr>
          <w:p w14:paraId="71E247B9" w14:textId="56EAFCAD" w:rsidR="00F81399" w:rsidRPr="00397501" w:rsidRDefault="00E0405C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11/07/2026</w:t>
            </w:r>
          </w:p>
        </w:tc>
        <w:tc>
          <w:tcPr>
            <w:tcW w:w="1152" w:type="dxa"/>
          </w:tcPr>
          <w:p w14:paraId="10E68B75" w14:textId="28064F17" w:rsidR="000A0CDE" w:rsidRPr="00397501" w:rsidRDefault="000A0CDE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3744" w:type="dxa"/>
          </w:tcPr>
          <w:p w14:paraId="7780B5BB" w14:textId="3E86A683" w:rsidR="00F81399" w:rsidRPr="00397501" w:rsidRDefault="00E0405C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  <w:color w:val="303030"/>
                <w:shd w:val="clear" w:color="auto" w:fill="FFFFFF"/>
              </w:rPr>
              <w:t>Initial draft</w:t>
            </w:r>
          </w:p>
        </w:tc>
        <w:tc>
          <w:tcPr>
            <w:tcW w:w="2304" w:type="dxa"/>
          </w:tcPr>
          <w:p w14:paraId="1FC8C9E9" w14:textId="4DC2F16C" w:rsidR="00F81399" w:rsidRPr="00397501" w:rsidRDefault="00E0405C">
            <w:pPr>
              <w:pStyle w:val="Tabletext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Nguyễn Hoài Đức</w:t>
            </w:r>
          </w:p>
        </w:tc>
      </w:tr>
      <w:tr w:rsidR="00F81399" w:rsidRPr="00397501" w14:paraId="120250C9" w14:textId="77777777">
        <w:tc>
          <w:tcPr>
            <w:tcW w:w="2304" w:type="dxa"/>
          </w:tcPr>
          <w:p w14:paraId="37C80C4F" w14:textId="51AA93E2" w:rsidR="00F81399" w:rsidRPr="00397501" w:rsidRDefault="00DA5ABC">
            <w:pPr>
              <w:pStyle w:val="Tabletex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11/08/2026</w:t>
            </w:r>
          </w:p>
        </w:tc>
        <w:tc>
          <w:tcPr>
            <w:tcW w:w="1152" w:type="dxa"/>
          </w:tcPr>
          <w:p w14:paraId="108D0EF0" w14:textId="5DA47050" w:rsidR="00F81399" w:rsidRPr="00397501" w:rsidRDefault="00DA5ABC">
            <w:pPr>
              <w:pStyle w:val="Tabletex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1.1</w:t>
            </w:r>
          </w:p>
        </w:tc>
        <w:tc>
          <w:tcPr>
            <w:tcW w:w="3744" w:type="dxa"/>
          </w:tcPr>
          <w:p w14:paraId="0E82D7AB" w14:textId="1E8001BA" w:rsidR="00F81399" w:rsidRPr="00397501" w:rsidRDefault="00DA5ABC">
            <w:pPr>
              <w:pStyle w:val="Tabletex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usecase 12 (</w:t>
            </w:r>
            <w:r w:rsidRPr="00F97DA5">
              <w:rPr>
                <w:rFonts w:asciiTheme="majorHAnsi" w:hAnsiTheme="majorHAnsi" w:cstheme="majorHAnsi"/>
              </w:rPr>
              <w:t>User Login and Authentication</w:t>
            </w:r>
            <w:r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2304" w:type="dxa"/>
          </w:tcPr>
          <w:p w14:paraId="4C9883BA" w14:textId="364A4651" w:rsidR="00F81399" w:rsidRPr="00397501" w:rsidRDefault="00DA5ABC">
            <w:pPr>
              <w:pStyle w:val="Tabletex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Nguyễn Hoài Đức</w:t>
            </w:r>
          </w:p>
        </w:tc>
      </w:tr>
      <w:tr w:rsidR="00F81399" w:rsidRPr="00397501" w14:paraId="5377A486" w14:textId="77777777">
        <w:tc>
          <w:tcPr>
            <w:tcW w:w="2304" w:type="dxa"/>
          </w:tcPr>
          <w:p w14:paraId="7DE1FD2B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61BA45C4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3744" w:type="dxa"/>
          </w:tcPr>
          <w:p w14:paraId="421366D1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2304" w:type="dxa"/>
          </w:tcPr>
          <w:p w14:paraId="7D5C2801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</w:tr>
      <w:tr w:rsidR="00F81399" w:rsidRPr="00397501" w14:paraId="2002DF27" w14:textId="77777777">
        <w:tc>
          <w:tcPr>
            <w:tcW w:w="2304" w:type="dxa"/>
          </w:tcPr>
          <w:p w14:paraId="2FEF93C1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1152" w:type="dxa"/>
          </w:tcPr>
          <w:p w14:paraId="15041C3F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3744" w:type="dxa"/>
          </w:tcPr>
          <w:p w14:paraId="59BC5B27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  <w:tc>
          <w:tcPr>
            <w:tcW w:w="2304" w:type="dxa"/>
          </w:tcPr>
          <w:p w14:paraId="2A01BED6" w14:textId="77777777" w:rsidR="00F81399" w:rsidRPr="00397501" w:rsidRDefault="00F81399">
            <w:pPr>
              <w:pStyle w:val="Tabletext"/>
              <w:rPr>
                <w:rFonts w:asciiTheme="majorHAnsi" w:hAnsiTheme="majorHAnsi" w:cstheme="majorHAnsi"/>
              </w:rPr>
            </w:pPr>
          </w:p>
        </w:tc>
      </w:tr>
    </w:tbl>
    <w:p w14:paraId="2937929E" w14:textId="77777777" w:rsidR="00F81399" w:rsidRPr="00397501" w:rsidRDefault="00F81399">
      <w:pPr>
        <w:rPr>
          <w:rFonts w:asciiTheme="majorHAnsi" w:hAnsiTheme="majorHAnsi" w:cstheme="majorHAnsi"/>
        </w:rPr>
      </w:pPr>
    </w:p>
    <w:p w14:paraId="54007AC2" w14:textId="77777777" w:rsidR="00F81399" w:rsidRPr="00397501" w:rsidRDefault="000439F1">
      <w:pPr>
        <w:pStyle w:val="Titl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br w:type="page"/>
      </w:r>
      <w:r w:rsidRPr="00397501">
        <w:rPr>
          <w:rFonts w:asciiTheme="majorHAnsi" w:hAnsiTheme="majorHAnsi" w:cstheme="majorHAnsi"/>
        </w:rPr>
        <w:lastRenderedPageBreak/>
        <w:t>Table of Contents</w:t>
      </w:r>
    </w:p>
    <w:p w14:paraId="1EC5F973" w14:textId="485144E9" w:rsidR="00D50C33" w:rsidRDefault="000439F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97501">
        <w:rPr>
          <w:rFonts w:asciiTheme="majorHAnsi" w:hAnsiTheme="majorHAnsi" w:cstheme="majorHAnsi"/>
        </w:rPr>
        <w:fldChar w:fldCharType="begin"/>
      </w:r>
      <w:r w:rsidRPr="00397501">
        <w:rPr>
          <w:rFonts w:asciiTheme="majorHAnsi" w:hAnsiTheme="majorHAnsi" w:cstheme="majorHAnsi"/>
        </w:rPr>
        <w:instrText xml:space="preserve"> TOC \o "1-3" </w:instrText>
      </w:r>
      <w:r w:rsidRPr="00397501">
        <w:rPr>
          <w:rFonts w:asciiTheme="majorHAnsi" w:hAnsiTheme="majorHAnsi" w:cstheme="majorHAnsi"/>
        </w:rPr>
        <w:fldChar w:fldCharType="separate"/>
      </w:r>
      <w:r w:rsidR="00D50C33" w:rsidRPr="00C77A88">
        <w:rPr>
          <w:rFonts w:asciiTheme="majorHAnsi" w:hAnsiTheme="majorHAnsi" w:cstheme="majorHAnsi"/>
          <w:noProof/>
        </w:rPr>
        <w:t>1.</w:t>
      </w:r>
      <w:r w:rsidR="00D50C33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D50C33" w:rsidRPr="00C77A88">
        <w:rPr>
          <w:rFonts w:asciiTheme="majorHAnsi" w:hAnsiTheme="majorHAnsi" w:cstheme="majorHAnsi"/>
          <w:noProof/>
        </w:rPr>
        <w:t>Introduction</w:t>
      </w:r>
      <w:r w:rsidR="00D50C33">
        <w:rPr>
          <w:noProof/>
        </w:rPr>
        <w:tab/>
      </w:r>
      <w:r w:rsidR="00D50C33">
        <w:rPr>
          <w:noProof/>
        </w:rPr>
        <w:fldChar w:fldCharType="begin"/>
      </w:r>
      <w:r w:rsidR="00D50C33">
        <w:rPr>
          <w:noProof/>
        </w:rPr>
        <w:instrText xml:space="preserve"> PAGEREF _Toc237539060 \h </w:instrText>
      </w:r>
      <w:r w:rsidR="00D50C33">
        <w:rPr>
          <w:noProof/>
        </w:rPr>
      </w:r>
      <w:r w:rsidR="00D50C33">
        <w:rPr>
          <w:noProof/>
        </w:rPr>
        <w:fldChar w:fldCharType="separate"/>
      </w:r>
      <w:r w:rsidR="00D50C33">
        <w:rPr>
          <w:noProof/>
        </w:rPr>
        <w:t>4</w:t>
      </w:r>
      <w:r w:rsidR="00D50C33">
        <w:rPr>
          <w:noProof/>
        </w:rPr>
        <w:fldChar w:fldCharType="end"/>
      </w:r>
    </w:p>
    <w:p w14:paraId="2BFF77F6" w14:textId="77AA9D52" w:rsidR="00D50C33" w:rsidRDefault="00D50C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Positioning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A9ECC7" w14:textId="093D3E75" w:rsidR="00D50C33" w:rsidRDefault="00D50C33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  <w:lang w:val="vi-VN"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Problem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BED464D" w14:textId="0F35F90D" w:rsidR="00D50C33" w:rsidRDefault="00D50C33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  <w:lang w:val="vi-VN"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Product Position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8AEDC6A" w14:textId="6A7DB555" w:rsidR="00D50C33" w:rsidRDefault="00D50C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User Descriptions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4ABEE7" w14:textId="02767794" w:rsidR="00D50C33" w:rsidRDefault="00D50C33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User Profiles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98A6914" w14:textId="62118079" w:rsidR="00D50C33" w:rsidRDefault="00D50C33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User Task and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EDF0D8" w14:textId="626F53D9" w:rsidR="00D50C33" w:rsidRDefault="00D50C33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>Alternatives and Competition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C3D5A5E" w14:textId="5F696EDF" w:rsidR="00D50C33" w:rsidRDefault="00D50C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 xml:space="preserve">Product Features </w:t>
      </w:r>
      <w:r w:rsidRPr="00397501">
        <w:rPr>
          <w:rFonts w:asciiTheme="majorHAnsi" w:hAnsiTheme="majorHAnsi" w:cstheme="majorHAnsi"/>
          <w:noProof/>
        </w:rPr>
        <w:sym w:font="Wingdings" w:char="F0E0"/>
      </w:r>
      <w:r w:rsidRPr="00C77A88">
        <w:rPr>
          <w:rFonts w:asciiTheme="majorHAnsi" w:hAnsiTheme="majorHAnsi" w:cstheme="majorHAnsi"/>
          <w:noProof/>
        </w:rPr>
        <w:t xml:space="preserve"> functional user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8C0C86E" w14:textId="771CF8C1" w:rsidR="00D50C33" w:rsidRDefault="00D50C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77A88">
        <w:rPr>
          <w:rFonts w:asciiTheme="majorHAnsi" w:hAnsiTheme="majorHAnsi" w:cstheme="majorHAnsi"/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C77A88">
        <w:rPr>
          <w:rFonts w:asciiTheme="majorHAnsi" w:hAnsiTheme="majorHAnsi" w:cstheme="majorHAnsi"/>
          <w:noProof/>
        </w:rPr>
        <w:t xml:space="preserve">Non-Functional Requirements </w:t>
      </w:r>
      <w:r w:rsidRPr="00397501">
        <w:rPr>
          <w:rFonts w:asciiTheme="majorHAnsi" w:hAnsiTheme="majorHAnsi" w:cstheme="majorHAnsi"/>
          <w:noProof/>
        </w:rPr>
        <w:sym w:font="Wingdings" w:char="F0E0"/>
      </w:r>
      <w:r w:rsidRPr="00C77A88">
        <w:rPr>
          <w:rFonts w:asciiTheme="majorHAnsi" w:hAnsiTheme="majorHAnsi" w:cstheme="majorHAnsi"/>
          <w:noProof/>
        </w:rPr>
        <w:t xml:space="preserve"> non-functional user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_Toc237539069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F967EB7" w14:textId="01A1299C" w:rsidR="00F81399" w:rsidRPr="00397501" w:rsidRDefault="000439F1">
      <w:pPr>
        <w:pStyle w:val="Titl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fldChar w:fldCharType="end"/>
      </w:r>
      <w:r w:rsidRPr="00397501">
        <w:rPr>
          <w:rFonts w:asciiTheme="majorHAnsi" w:hAnsiTheme="majorHAnsi" w:cstheme="majorHAnsi"/>
        </w:rPr>
        <w:br w:type="page"/>
      </w:r>
      <w:r w:rsidR="00FA78E3" w:rsidRPr="00397501">
        <w:rPr>
          <w:rFonts w:asciiTheme="majorHAnsi" w:hAnsiTheme="majorHAnsi" w:cstheme="majorHAnsi"/>
        </w:rPr>
        <w:lastRenderedPageBreak/>
        <w:fldChar w:fldCharType="begin"/>
      </w:r>
      <w:r w:rsidR="00FA78E3" w:rsidRPr="00397501">
        <w:rPr>
          <w:rFonts w:asciiTheme="majorHAnsi" w:hAnsiTheme="majorHAnsi" w:cstheme="majorHAnsi"/>
        </w:rPr>
        <w:instrText xml:space="preserve"> TITLE  \* MERGEFORMAT </w:instrText>
      </w:r>
      <w:r w:rsidR="00FA78E3" w:rsidRPr="00397501">
        <w:rPr>
          <w:rFonts w:asciiTheme="majorHAnsi" w:hAnsiTheme="majorHAnsi" w:cstheme="majorHAnsi"/>
        </w:rPr>
        <w:fldChar w:fldCharType="separate"/>
      </w:r>
      <w:r w:rsidR="00EE77B3" w:rsidRPr="00397501">
        <w:rPr>
          <w:rFonts w:asciiTheme="majorHAnsi" w:hAnsiTheme="majorHAnsi" w:cstheme="majorHAnsi"/>
        </w:rPr>
        <w:t>Vision (Small Project)</w:t>
      </w:r>
      <w:r w:rsidR="00FA78E3" w:rsidRPr="00397501">
        <w:rPr>
          <w:rFonts w:asciiTheme="majorHAnsi" w:hAnsiTheme="majorHAnsi" w:cstheme="majorHAnsi"/>
        </w:rPr>
        <w:fldChar w:fldCharType="end"/>
      </w:r>
    </w:p>
    <w:p w14:paraId="1B87EF66" w14:textId="77777777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0" w:name="_Toc456598586"/>
      <w:bookmarkStart w:id="1" w:name="_Toc456600917"/>
      <w:bookmarkStart w:id="2" w:name="_Toc512930904"/>
      <w:bookmarkStart w:id="3" w:name="_Toc237539060"/>
      <w:bookmarkStart w:id="4" w:name="_Toc436203377"/>
      <w:bookmarkStart w:id="5" w:name="_Toc452813577"/>
      <w:r w:rsidRPr="00397501">
        <w:rPr>
          <w:rFonts w:asciiTheme="majorHAnsi" w:hAnsiTheme="majorHAnsi" w:cstheme="majorHAnsi"/>
        </w:rPr>
        <w:t>Introduction</w:t>
      </w:r>
      <w:bookmarkEnd w:id="0"/>
      <w:bookmarkEnd w:id="1"/>
      <w:bookmarkEnd w:id="2"/>
      <w:bookmarkEnd w:id="3"/>
    </w:p>
    <w:p w14:paraId="69C11975" w14:textId="71CD4CF0" w:rsidR="00F81399" w:rsidRPr="00397501" w:rsidRDefault="00434FE9" w:rsidP="00434FE9">
      <w:pPr>
        <w:pStyle w:val="InfoBlue"/>
        <w:ind w:left="720"/>
        <w:rPr>
          <w:rFonts w:asciiTheme="majorHAnsi" w:hAnsiTheme="majorHAnsi" w:cstheme="majorHAnsi"/>
          <w:i w:val="0"/>
          <w:color w:val="auto"/>
        </w:rPr>
      </w:pPr>
      <w:r w:rsidRPr="00434FE9">
        <w:rPr>
          <w:rFonts w:asciiTheme="majorHAnsi" w:hAnsiTheme="majorHAnsi" w:cstheme="majorHAnsi"/>
          <w:i w:val="0"/>
          <w:color w:val="auto"/>
        </w:rPr>
        <w:t>The purpose of this document is to identify the needs and</w:t>
      </w:r>
      <w:r>
        <w:rPr>
          <w:rFonts w:asciiTheme="majorHAnsi" w:hAnsiTheme="majorHAnsi" w:cstheme="majorHAnsi"/>
          <w:i w:val="0"/>
          <w:color w:val="auto"/>
        </w:rPr>
        <w:t xml:space="preserve"> features of the Wandora system</w:t>
      </w:r>
      <w:r w:rsidRPr="00434FE9">
        <w:rPr>
          <w:rFonts w:asciiTheme="majorHAnsi" w:hAnsiTheme="majorHAnsi" w:cstheme="majorHAnsi"/>
          <w:i w:val="0"/>
          <w:color w:val="auto"/>
        </w:rPr>
        <w:t>. The document focuses on the necessary capabilities of the target users and the reasons why these needs exist, aiming to resolve the fragm</w:t>
      </w:r>
      <w:r>
        <w:rPr>
          <w:rFonts w:asciiTheme="majorHAnsi" w:hAnsiTheme="majorHAnsi" w:cstheme="majorHAnsi"/>
          <w:i w:val="0"/>
          <w:color w:val="auto"/>
        </w:rPr>
        <w:t>entation in group trip planning</w:t>
      </w:r>
      <w:r w:rsidRPr="00434FE9">
        <w:rPr>
          <w:rFonts w:asciiTheme="majorHAnsi" w:hAnsiTheme="majorHAnsi" w:cstheme="majorHAnsi"/>
          <w:i w:val="0"/>
          <w:color w:val="auto"/>
        </w:rPr>
        <w:t>.</w:t>
      </w:r>
    </w:p>
    <w:p w14:paraId="4AE6B308" w14:textId="25A16606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6" w:name="_Toc512930906"/>
      <w:bookmarkStart w:id="7" w:name="_Toc237539061"/>
      <w:r w:rsidRPr="00397501">
        <w:rPr>
          <w:rFonts w:asciiTheme="majorHAnsi" w:hAnsiTheme="majorHAnsi" w:cstheme="majorHAnsi"/>
        </w:rPr>
        <w:t>Positioning</w:t>
      </w:r>
      <w:bookmarkEnd w:id="4"/>
      <w:bookmarkEnd w:id="5"/>
      <w:bookmarkEnd w:id="6"/>
      <w:bookmarkEnd w:id="7"/>
    </w:p>
    <w:p w14:paraId="3543C1D1" w14:textId="362D4E6F" w:rsidR="00F81399" w:rsidRPr="00397501" w:rsidRDefault="000439F1" w:rsidP="00B27FA3">
      <w:pPr>
        <w:pStyle w:val="Heading2"/>
        <w:rPr>
          <w:rFonts w:asciiTheme="majorHAnsi" w:hAnsiTheme="majorHAnsi" w:cstheme="majorHAnsi"/>
          <w:lang w:val="vi-VN"/>
        </w:rPr>
      </w:pPr>
      <w:bookmarkStart w:id="8" w:name="_Toc436203379"/>
      <w:bookmarkStart w:id="9" w:name="_Toc452813579"/>
      <w:bookmarkStart w:id="10" w:name="_Toc512930907"/>
      <w:bookmarkStart w:id="11" w:name="_Toc237539062"/>
      <w:r w:rsidRPr="00397501">
        <w:rPr>
          <w:rFonts w:asciiTheme="majorHAnsi" w:hAnsiTheme="majorHAnsi" w:cstheme="majorHAnsi"/>
        </w:rPr>
        <w:t>Problem Statement</w:t>
      </w:r>
      <w:bookmarkEnd w:id="8"/>
      <w:bookmarkEnd w:id="9"/>
      <w:bookmarkEnd w:id="10"/>
      <w:bookmarkEnd w:id="11"/>
    </w:p>
    <w:p w14:paraId="3D983900" w14:textId="77777777" w:rsidR="00B27FA3" w:rsidRPr="00397501" w:rsidRDefault="00B27FA3" w:rsidP="00B27FA3">
      <w:pPr>
        <w:rPr>
          <w:rFonts w:asciiTheme="majorHAnsi" w:hAnsiTheme="majorHAnsi" w:cstheme="majorHAnsi"/>
          <w:lang w:val="vi-VN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F81399" w:rsidRPr="00397501" w14:paraId="1E65FA1A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36F3609" w14:textId="1CB1C7EA" w:rsidR="000E5FD6" w:rsidRPr="00397501" w:rsidRDefault="000439F1" w:rsidP="00434FE9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The problem of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78B934" w14:textId="5BD6DE30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Group trip planning is fragmented, requiring the use of many separate tools (chat, maps, spreadsheets)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, which easily causes confusion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4A2CEBD9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93874BD" w14:textId="27AF10D4" w:rsidR="000E5FD6" w:rsidRPr="00397501" w:rsidRDefault="000E5FD6" w:rsidP="00434FE9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a</w:t>
            </w:r>
            <w:r w:rsidR="000439F1" w:rsidRPr="00397501">
              <w:rPr>
                <w:rFonts w:asciiTheme="majorHAnsi" w:hAnsiTheme="majorHAnsi" w:cstheme="majorHAnsi"/>
              </w:rPr>
              <w:t>ffects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E34078" w14:textId="3D38C2D4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Students, young trave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lers, and group trip organizers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39D87E3C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860BCC6" w14:textId="4179D670" w:rsidR="000E5FD6" w:rsidRPr="00397501" w:rsidRDefault="000439F1" w:rsidP="00434FE9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the impact of which is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236C2B5" w14:textId="5ACF8CE2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The planning process is time-consuming, prone to conflicts when dividing tasks, and difficult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 xml:space="preserve"> to manage shared expenses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3A992441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16F8D9A" w14:textId="7BC7294C" w:rsidR="000E5FD6" w:rsidRPr="00397501" w:rsidRDefault="000439F1" w:rsidP="00434FE9">
            <w:pPr>
              <w:pStyle w:val="BodyText"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a successful solution would be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F98238F" w14:textId="2D7E7BB9" w:rsidR="00F81399" w:rsidRPr="00397501" w:rsidRDefault="00434FE9" w:rsidP="00434FE9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Providing an AI-integrated shared workspace to automate schedules and centralize al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l management tools in one place</w:t>
            </w:r>
            <w:r w:rsidRPr="00434FE9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</w:tbl>
    <w:p w14:paraId="384F6CAE" w14:textId="3E9B7910" w:rsidR="00F81399" w:rsidRPr="00397501" w:rsidRDefault="000439F1" w:rsidP="00B27FA3">
      <w:pPr>
        <w:pStyle w:val="Heading2"/>
        <w:rPr>
          <w:rFonts w:asciiTheme="majorHAnsi" w:hAnsiTheme="majorHAnsi" w:cstheme="majorHAnsi"/>
          <w:lang w:val="vi-VN"/>
        </w:rPr>
      </w:pPr>
      <w:bookmarkStart w:id="12" w:name="_Toc425054392"/>
      <w:bookmarkStart w:id="13" w:name="_Toc422186485"/>
      <w:bookmarkStart w:id="14" w:name="_Toc436203380"/>
      <w:bookmarkStart w:id="15" w:name="_Toc452813580"/>
      <w:bookmarkStart w:id="16" w:name="_Toc512930908"/>
      <w:bookmarkStart w:id="17" w:name="_Toc237539063"/>
      <w:r w:rsidRPr="00397501">
        <w:rPr>
          <w:rFonts w:asciiTheme="majorHAnsi" w:hAnsiTheme="majorHAnsi" w:cstheme="majorHAnsi"/>
        </w:rPr>
        <w:t>Product Position Statement</w:t>
      </w:r>
      <w:bookmarkEnd w:id="12"/>
      <w:bookmarkEnd w:id="13"/>
      <w:bookmarkEnd w:id="14"/>
      <w:bookmarkEnd w:id="15"/>
      <w:bookmarkEnd w:id="16"/>
      <w:bookmarkEnd w:id="17"/>
    </w:p>
    <w:p w14:paraId="20B34123" w14:textId="77777777" w:rsidR="00B27FA3" w:rsidRPr="00397501" w:rsidRDefault="00B27FA3" w:rsidP="00B27FA3">
      <w:pPr>
        <w:rPr>
          <w:rFonts w:asciiTheme="majorHAnsi" w:hAnsiTheme="majorHAnsi" w:cstheme="majorHAnsi"/>
          <w:lang w:val="vi-VN"/>
        </w:rPr>
      </w:pP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F81399" w:rsidRPr="00397501" w14:paraId="5DC3B29A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A0914D1" w14:textId="4D2709D2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708C50" w14:textId="750AB96B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People who frequently travel in groups and need efficient, cl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ear coordination and scheduling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49F7F14D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7A79A1C" w14:textId="0B85F629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3CFE7AF" w14:textId="716E5AED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Support AI-integrated trip plannin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g, organization, and management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6EFB302F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7F0F0D0" w14:textId="69691D2B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The (product name)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532D3D" w14:textId="0FC70F63" w:rsidR="00F81399" w:rsidRPr="00397501" w:rsidRDefault="00B27FA3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397501">
              <w:rPr>
                <w:rFonts w:asciiTheme="majorHAnsi" w:hAnsiTheme="majorHAnsi" w:cstheme="majorHAnsi"/>
                <w:i w:val="0"/>
                <w:iCs/>
                <w:color w:val="auto"/>
              </w:rPr>
              <w:t>Wandora</w:t>
            </w:r>
          </w:p>
        </w:tc>
      </w:tr>
      <w:tr w:rsidR="00F81399" w:rsidRPr="00397501" w14:paraId="675E51A6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5746FAA" w14:textId="666BEE78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That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ECA40C" w14:textId="387EDDA0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Allows automatic AI itinerary creation, flexible adjustments, luggage list management, and expense sharing in a s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ingle workspace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5CD34610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86F3FB9" w14:textId="0021CA90" w:rsidR="000E5FD6" w:rsidRPr="00397501" w:rsidRDefault="000439F1" w:rsidP="005F3E24">
            <w:pPr>
              <w:pStyle w:val="BodyText"/>
              <w:keepNext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Unlike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EC5DB2" w14:textId="3468B6EE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Fragmented traditional tools such as notes, spreadsheets, and chat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 xml:space="preserve"> applications (Notepad, Excel…)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  <w:tr w:rsidR="00F81399" w:rsidRPr="00397501" w14:paraId="302E1793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3033A9D5" w14:textId="38E641DE" w:rsidR="000E5FD6" w:rsidRPr="00397501" w:rsidRDefault="000439F1" w:rsidP="005F3E24">
            <w:pPr>
              <w:pStyle w:val="BodyText"/>
              <w:ind w:left="72"/>
              <w:rPr>
                <w:rFonts w:asciiTheme="majorHAnsi" w:hAnsiTheme="majorHAnsi" w:cstheme="majorHAnsi"/>
              </w:rPr>
            </w:pPr>
            <w:r w:rsidRPr="00397501">
              <w:rPr>
                <w:rFonts w:asciiTheme="majorHAnsi" w:hAnsiTheme="majorHAnsi" w:cstheme="majorHAnsi"/>
              </w:rPr>
              <w:t>Our product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90717EF" w14:textId="14F0A4EF" w:rsidR="00F81399" w:rsidRPr="00397501" w:rsidRDefault="005F3E24" w:rsidP="005F3E24">
            <w:pPr>
              <w:pStyle w:val="InfoBlue"/>
              <w:rPr>
                <w:rFonts w:asciiTheme="majorHAnsi" w:hAnsiTheme="majorHAnsi" w:cstheme="majorHAnsi"/>
                <w:i w:val="0"/>
                <w:iCs/>
                <w:color w:val="auto"/>
              </w:rPr>
            </w:pP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 xml:space="preserve">Integrates AI for smart itinerary creation along with practical group </w:t>
            </w:r>
            <w:r>
              <w:rPr>
                <w:rFonts w:asciiTheme="majorHAnsi" w:hAnsiTheme="majorHAnsi" w:cstheme="majorHAnsi"/>
                <w:i w:val="0"/>
                <w:iCs/>
                <w:color w:val="auto"/>
              </w:rPr>
              <w:t>tools to optimize collaboration</w:t>
            </w:r>
            <w:r w:rsidRPr="005F3E24">
              <w:rPr>
                <w:rFonts w:asciiTheme="majorHAnsi" w:hAnsiTheme="majorHAnsi" w:cstheme="majorHAnsi"/>
                <w:i w:val="0"/>
                <w:iCs/>
                <w:color w:val="auto"/>
              </w:rPr>
              <w:t>.</w:t>
            </w:r>
          </w:p>
        </w:tc>
      </w:tr>
    </w:tbl>
    <w:p w14:paraId="734B1D85" w14:textId="2C7A21D3" w:rsidR="00F81399" w:rsidRPr="00397501" w:rsidRDefault="00F81399">
      <w:pPr>
        <w:pStyle w:val="InfoBlue"/>
        <w:rPr>
          <w:rFonts w:asciiTheme="majorHAnsi" w:hAnsiTheme="majorHAnsi" w:cstheme="majorHAnsi"/>
          <w:i w:val="0"/>
        </w:rPr>
      </w:pPr>
    </w:p>
    <w:p w14:paraId="6470592B" w14:textId="77777777" w:rsidR="00B27FA3" w:rsidRPr="00397501" w:rsidRDefault="00B27FA3" w:rsidP="00B27FA3">
      <w:pPr>
        <w:pStyle w:val="BodyText"/>
        <w:rPr>
          <w:rFonts w:asciiTheme="majorHAnsi" w:hAnsiTheme="majorHAnsi" w:cstheme="majorHAnsi"/>
        </w:rPr>
      </w:pPr>
    </w:p>
    <w:p w14:paraId="23B85D39" w14:textId="77777777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18" w:name="_Toc447960005"/>
      <w:bookmarkStart w:id="19" w:name="_Toc452813581"/>
      <w:bookmarkStart w:id="20" w:name="_Toc512930909"/>
      <w:bookmarkStart w:id="21" w:name="_Toc237539064"/>
      <w:bookmarkStart w:id="22" w:name="_Toc436203381"/>
      <w:r w:rsidRPr="00397501">
        <w:rPr>
          <w:rFonts w:asciiTheme="majorHAnsi" w:hAnsiTheme="majorHAnsi" w:cstheme="majorHAnsi"/>
        </w:rPr>
        <w:t>User Descriptions</w:t>
      </w:r>
      <w:bookmarkEnd w:id="18"/>
      <w:bookmarkEnd w:id="19"/>
      <w:bookmarkEnd w:id="20"/>
      <w:bookmarkEnd w:id="21"/>
    </w:p>
    <w:p w14:paraId="72DD0861" w14:textId="77777777" w:rsidR="00F81399" w:rsidRPr="00397501" w:rsidRDefault="000439F1">
      <w:pPr>
        <w:pStyle w:val="Heading2"/>
        <w:rPr>
          <w:rFonts w:asciiTheme="majorHAnsi" w:hAnsiTheme="majorHAnsi" w:cstheme="majorHAnsi"/>
        </w:rPr>
      </w:pPr>
      <w:bookmarkStart w:id="23" w:name="_Toc452813584"/>
      <w:bookmarkStart w:id="24" w:name="_Toc512930911"/>
      <w:bookmarkStart w:id="25" w:name="_Toc237539065"/>
      <w:r w:rsidRPr="00397501">
        <w:rPr>
          <w:rFonts w:asciiTheme="majorHAnsi" w:hAnsiTheme="majorHAnsi" w:cstheme="majorHAnsi"/>
        </w:rPr>
        <w:t xml:space="preserve">User </w:t>
      </w:r>
      <w:bookmarkEnd w:id="23"/>
      <w:bookmarkEnd w:id="24"/>
      <w:r w:rsidR="008F4175" w:rsidRPr="00397501">
        <w:rPr>
          <w:rFonts w:asciiTheme="majorHAnsi" w:hAnsiTheme="majorHAnsi" w:cstheme="majorHAnsi"/>
        </w:rPr>
        <w:t>Profiles</w:t>
      </w:r>
      <w:bookmarkEnd w:id="25"/>
    </w:p>
    <w:p w14:paraId="0D8A1729" w14:textId="32FBA968" w:rsidR="0039414B" w:rsidRPr="00397501" w:rsidRDefault="00A74C8A" w:rsidP="00A74C8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Students - Budget-focused Coordinators (Based on Begi &amp; Danny)</w:t>
      </w:r>
    </w:p>
    <w:p w14:paraId="7E7B88A3" w14:textId="5E8C3511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User Name/Type: Students (Main user group).</w:t>
      </w:r>
    </w:p>
    <w:p w14:paraId="01CD4A3D" w14:textId="0BD29855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Perspective: Wants a practical tool that is not complicated but must solve the group's financial problems.</w:t>
      </w:r>
    </w:p>
    <w:p w14:paraId="5EF21DD8" w14:textId="326A84BD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Role/Task: Planning, managing group funds, budgeting, and sharing costs after the trip.</w:t>
      </w:r>
    </w:p>
    <w:p w14:paraId="24488C78" w14:textId="4E8CECB4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lastRenderedPageBreak/>
        <w:t>Skills: Proficient in searching for information on Google, reading reviews, and using social media.</w:t>
      </w:r>
    </w:p>
    <w:p w14:paraId="07A8935D" w14:textId="7C0630DE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Experience: Good use of web browsers and mobile devices.</w:t>
      </w:r>
    </w:p>
    <w:p w14:paraId="0E3CEDFB" w14:textId="6989CAB7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Frequency of Use: 4–6 times/year (according to holidays or group trips).</w:t>
      </w:r>
    </w:p>
    <w:p w14:paraId="6E33A00D" w14:textId="29213DF9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Age/Interests: Students (18-22 years old), enjoy exploring new destinations, interested in cost optimization.</w:t>
      </w:r>
    </w:p>
    <w:p w14:paraId="26E31182" w14:textId="7A2EF524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Habits: Spend a lot of time researching destinations, hotels, and restaurants before going.</w:t>
      </w:r>
    </w:p>
    <w:p w14:paraId="19EBDE43" w14:textId="4B50E056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Expectations: Automatic money-splitting feature, packing list suggestions, and the ability to vote on locations within the group.</w:t>
      </w:r>
    </w:p>
    <w:p w14:paraId="7AFAFB7B" w14:textId="5DBFCB3D" w:rsidR="00A74C8A" w:rsidRPr="00A74C8A" w:rsidRDefault="00A74C8A" w:rsidP="00A74C8A">
      <w:pPr>
        <w:pStyle w:val="BodyText"/>
        <w:numPr>
          <w:ilvl w:val="0"/>
          <w:numId w:val="32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Constraints/Limitations: Limited budget; concerns about AI providing incorrect or outdated information regarding prices and locations.</w:t>
      </w:r>
    </w:p>
    <w:p w14:paraId="7FBEDA66" w14:textId="204DD6FF" w:rsidR="0039414B" w:rsidRPr="00397501" w:rsidRDefault="00A74C8A" w:rsidP="00A74C8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Young Travelers - Convenience Lovers (Based on Khánh &amp; My)</w:t>
      </w:r>
    </w:p>
    <w:p w14:paraId="76793105" w14:textId="458E208B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User Name/Type: Young travelers (Spontaneous/Vacation).</w:t>
      </w:r>
    </w:p>
    <w:p w14:paraId="02DD28C4" w14:textId="0E152B0D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Perspective: Prioritize speed and efficiency, want AI to do tedious preparation tasks.</w:t>
      </w:r>
    </w:p>
    <w:p w14:paraId="134E1929" w14:textId="194AE5B1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Role/Task: Quickly create itineraries, flexibly adjust plans according to personal preferences.</w:t>
      </w:r>
    </w:p>
    <w:p w14:paraId="351AA390" w14:textId="42857887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Skills: Very familiar with web applications and AI-supported tools.</w:t>
      </w:r>
    </w:p>
    <w:p w14:paraId="0C0CDC23" w14:textId="231D71B3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Experience: Frequently use technology to plan travel.</w:t>
      </w:r>
    </w:p>
    <w:p w14:paraId="3365CB56" w14:textId="0976A21F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Frequency of Use: 1–4 times/year, mainly for short trips or weekend vacations.</w:t>
      </w:r>
    </w:p>
    <w:p w14:paraId="39ADE10C" w14:textId="194B1C27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Age/Interests: Young working professionals or students, nature lovers, enjoy relaxing trips.</w:t>
      </w:r>
    </w:p>
    <w:p w14:paraId="21ED0160" w14:textId="487D0805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Habits: Quickly search for travel inspiration via Facebook/Google; do not focus too much on detailed budgeting for short trips.</w:t>
      </w:r>
    </w:p>
    <w:p w14:paraId="595223F7" w14:textId="4CA171A6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Expectations: An "AI virtual assistant" capable of creating a comprehensive itinerary from just a few inputs.</w:t>
      </w:r>
    </w:p>
    <w:p w14:paraId="7F7D0287" w14:textId="278490CC" w:rsidR="00A74C8A" w:rsidRPr="00A74C8A" w:rsidRDefault="00A74C8A" w:rsidP="00A74C8A">
      <w:pPr>
        <w:pStyle w:val="BodyText"/>
        <w:numPr>
          <w:ilvl w:val="0"/>
          <w:numId w:val="33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Constraints/Limitations: Do not want to use systems that are too troublesome or require too much manual data entry.</w:t>
      </w:r>
    </w:p>
    <w:p w14:paraId="577E40FE" w14:textId="090AE8DA" w:rsidR="0039414B" w:rsidRPr="00397501" w:rsidRDefault="00A74C8A" w:rsidP="00A74C8A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Group Organizer</w:t>
      </w:r>
    </w:p>
    <w:p w14:paraId="5A0EFE80" w14:textId="34B9AE69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User Name/Type: Team leader/Coordinator.</w:t>
      </w:r>
    </w:p>
    <w:p w14:paraId="002F91AB" w14:textId="55917910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Perspective: Needs centralized information to avoid confusion between multiple applications (chat, notes, maps).</w:t>
      </w:r>
    </w:p>
    <w:p w14:paraId="1C90CAB2" w14:textId="781D6897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Role/Task: Manage the shared workspace, assign member permissions (Owner, Editor, Viewer), and assign tasks.</w:t>
      </w:r>
    </w:p>
    <w:p w14:paraId="5B117DFF" w14:textId="29C1E2E4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Skills: Capable of organizing and managing teams.</w:t>
      </w:r>
    </w:p>
    <w:p w14:paraId="40717393" w14:textId="5DF89883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Frequency of Use: Used throughout from the preparation stage to the end of the trip.</w:t>
      </w:r>
    </w:p>
    <w:p w14:paraId="4D5E55F8" w14:textId="1B2E2D61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Habits: Frequently have to remind members about the schedule and shared expenses.</w:t>
      </w:r>
    </w:p>
    <w:p w14:paraId="389C6B1E" w14:textId="18A96F73" w:rsidR="00A74C8A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Expectations: A single place to store everything: from schedules and invoices to shared luggage lists to avoid duplication.</w:t>
      </w:r>
    </w:p>
    <w:p w14:paraId="5AC862C9" w14:textId="1ED7C15C" w:rsidR="0039414B" w:rsidRPr="00A74C8A" w:rsidRDefault="00A74C8A" w:rsidP="00A74C8A">
      <w:pPr>
        <w:pStyle w:val="BodyText"/>
        <w:numPr>
          <w:ilvl w:val="0"/>
          <w:numId w:val="34"/>
        </w:numPr>
        <w:ind w:left="990"/>
        <w:rPr>
          <w:rFonts w:asciiTheme="majorHAnsi" w:hAnsiTheme="majorHAnsi" w:cstheme="majorHAnsi"/>
        </w:rPr>
      </w:pPr>
      <w:r w:rsidRPr="00A74C8A">
        <w:rPr>
          <w:rFonts w:asciiTheme="majorHAnsi" w:hAnsiTheme="majorHAnsi" w:cstheme="majorHAnsi"/>
        </w:rPr>
        <w:t>Constraints/Limitations: Prone to conflicting opinions or lack of cooperation from members if the tool does not support voting or group discussion features.</w:t>
      </w:r>
    </w:p>
    <w:p w14:paraId="5482AB82" w14:textId="6A92C971" w:rsidR="0039414B" w:rsidRPr="00397501" w:rsidRDefault="00C63B07" w:rsidP="00C63B07">
      <w:pPr>
        <w:pStyle w:val="BodyText"/>
        <w:numPr>
          <w:ilvl w:val="0"/>
          <w:numId w:val="39"/>
        </w:numPr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First-time Visitor</w:t>
      </w:r>
    </w:p>
    <w:p w14:paraId="2F628B0A" w14:textId="68E22356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lastRenderedPageBreak/>
        <w:t>User Name/Type: New travelers.</w:t>
      </w:r>
    </w:p>
    <w:p w14:paraId="3B330400" w14:textId="3E446D9D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Perspective: Needs a starting point and guidance as they are unfamiliar with the destination.</w:t>
      </w:r>
    </w:p>
    <w:p w14:paraId="761059CB" w14:textId="5E265711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Role/Task: Search for suggestions on locations, activities, and necessary preparations.</w:t>
      </w:r>
    </w:p>
    <w:p w14:paraId="1804F4C9" w14:textId="019BB518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Experience: Zero professional travel experience at that destination.</w:t>
      </w:r>
    </w:p>
    <w:p w14:paraId="65C7AD76" w14:textId="4C90923B" w:rsidR="00C63B07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Expectations: Smart AI suggestions for activities that fit their travel style.</w:t>
      </w:r>
    </w:p>
    <w:p w14:paraId="1B735A6E" w14:textId="40ADF73D" w:rsidR="0039414B" w:rsidRPr="00C63B07" w:rsidRDefault="00C63B07" w:rsidP="00C63B07">
      <w:pPr>
        <w:pStyle w:val="BodyText"/>
        <w:numPr>
          <w:ilvl w:val="0"/>
          <w:numId w:val="35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Constraints/Limitations: Easily overwhelmed by too much information if not scientifically organized.</w:t>
      </w:r>
    </w:p>
    <w:p w14:paraId="1D7E5A3B" w14:textId="6916F7E5" w:rsidR="00F81399" w:rsidRPr="00397501" w:rsidRDefault="005B72BB" w:rsidP="005B72BB">
      <w:pPr>
        <w:pStyle w:val="InfoBlue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 xml:space="preserve"> </w:t>
      </w:r>
    </w:p>
    <w:p w14:paraId="63579528" w14:textId="594C74DB" w:rsidR="00545B74" w:rsidRDefault="008F4175" w:rsidP="00C63B07">
      <w:pPr>
        <w:pStyle w:val="Heading2"/>
        <w:rPr>
          <w:rFonts w:asciiTheme="majorHAnsi" w:hAnsiTheme="majorHAnsi" w:cstheme="majorHAnsi"/>
        </w:rPr>
      </w:pPr>
      <w:bookmarkStart w:id="26" w:name="_Toc425054386"/>
      <w:bookmarkStart w:id="27" w:name="_Toc342757864"/>
      <w:bookmarkStart w:id="28" w:name="_Toc346297773"/>
      <w:bookmarkStart w:id="29" w:name="_Toc422186479"/>
      <w:bookmarkStart w:id="30" w:name="_Toc436203384"/>
      <w:bookmarkStart w:id="31" w:name="_Toc452813585"/>
      <w:bookmarkStart w:id="32" w:name="_Toc512930912"/>
      <w:bookmarkStart w:id="33" w:name="_Toc237539066"/>
      <w:r w:rsidRPr="00397501">
        <w:rPr>
          <w:rFonts w:asciiTheme="majorHAnsi" w:hAnsiTheme="majorHAnsi" w:cstheme="majorHAnsi"/>
        </w:rPr>
        <w:t xml:space="preserve">User Task and </w:t>
      </w:r>
      <w:r w:rsidR="000439F1" w:rsidRPr="00397501">
        <w:rPr>
          <w:rFonts w:asciiTheme="majorHAnsi" w:hAnsiTheme="majorHAnsi" w:cstheme="majorHAnsi"/>
        </w:rPr>
        <w:t>Environment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652BD8FD" w14:textId="110ED90C" w:rsidR="00C63B07" w:rsidRPr="00C63B07" w:rsidRDefault="00C63B07" w:rsidP="00C63B07">
      <w:pPr>
        <w:ind w:firstLine="630"/>
      </w:pPr>
      <w:r w:rsidRPr="00C63B07">
        <w:t>User Environment</w:t>
      </w:r>
      <w:r>
        <w:t>:</w:t>
      </w:r>
    </w:p>
    <w:p w14:paraId="092BECB1" w14:textId="48161CDC" w:rsidR="00C63B07" w:rsidRPr="00C63B07" w:rsidRDefault="00C63B07" w:rsidP="00C63B07">
      <w:pPr>
        <w:pStyle w:val="BodyText"/>
        <w:numPr>
          <w:ilvl w:val="0"/>
          <w:numId w:val="40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Platform: Responsive Web application.</w:t>
      </w:r>
    </w:p>
    <w:p w14:paraId="7F81BCFD" w14:textId="72E4A7B0" w:rsidR="00C63B07" w:rsidRPr="00C63B07" w:rsidRDefault="00C63B07" w:rsidP="00C63B07">
      <w:pPr>
        <w:pStyle w:val="BodyText"/>
        <w:numPr>
          <w:ilvl w:val="0"/>
          <w:numId w:val="40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Location: Anywhere with an Internet connection (at home during planning or while on the go during the trip).</w:t>
      </w:r>
    </w:p>
    <w:p w14:paraId="1FB25DE4" w14:textId="31396FB7" w:rsidR="00545B74" w:rsidRPr="00C63B07" w:rsidRDefault="00C63B07" w:rsidP="00C63B07">
      <w:pPr>
        <w:pStyle w:val="BodyText"/>
        <w:numPr>
          <w:ilvl w:val="0"/>
          <w:numId w:val="40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Devices: Personal Computers (PC/Laptop) for complex tasks and Smartphones for quick viewing/updating.</w:t>
      </w:r>
    </w:p>
    <w:p w14:paraId="18C8C919" w14:textId="02866642" w:rsidR="00545B74" w:rsidRPr="00397501" w:rsidRDefault="00C63B07" w:rsidP="00C63B07">
      <w:pPr>
        <w:pStyle w:val="BodyText"/>
        <w:ind w:left="0" w:firstLine="63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Main Tasks</w:t>
      </w:r>
      <w:r>
        <w:rPr>
          <w:rFonts w:asciiTheme="majorHAnsi" w:hAnsiTheme="majorHAnsi" w:cstheme="majorHAnsi"/>
        </w:rPr>
        <w:t>:</w:t>
      </w:r>
    </w:p>
    <w:p w14:paraId="3E7C1242" w14:textId="7A367BA5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Trip Setup: Performed by Logged-in Users. The goal is to declare parameters (destination, travel dates, budget) for the system to capture needs. Frequency: Once per trip.</w:t>
      </w:r>
    </w:p>
    <w:p w14:paraId="66FAA813" w14:textId="72368AB2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AI Interaction (Creation and Adjustment): Performed by Owner or Editor. The goal is to use GenAI to build automatic itineraries or modify them using natural Vietnamese commands. Frequency: Multiple times during the preparation phase.</w:t>
      </w:r>
    </w:p>
    <w:p w14:paraId="05FC32BE" w14:textId="772CBB64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Group Collaboration Management: Performed by Trip Owner. The goal is to create invite links for members and manage permissions (Owner, Editor, Viewer) to control data editing.</w:t>
      </w:r>
    </w:p>
    <w:p w14:paraId="45E970ED" w14:textId="4307E864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Packing Preparation: Performed by all members. The goal is to receive AI suggestions for items to bring and assign responsibility for shared items.</w:t>
      </w:r>
    </w:p>
    <w:p w14:paraId="73087EB2" w14:textId="7D5ED165" w:rsidR="00C63B07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Note-taking and Evaluation: Performed by all members. The goal is to save location notes, meeting points, or review real-world experiences after the trip.</w:t>
      </w:r>
    </w:p>
    <w:p w14:paraId="5ADE2C1A" w14:textId="73D3366A" w:rsidR="00FB530F" w:rsidRPr="00C63B07" w:rsidRDefault="00C63B07" w:rsidP="00C63B07">
      <w:pPr>
        <w:pStyle w:val="BodyText"/>
        <w:numPr>
          <w:ilvl w:val="0"/>
          <w:numId w:val="41"/>
        </w:numPr>
        <w:ind w:left="990"/>
        <w:rPr>
          <w:rFonts w:asciiTheme="majorHAnsi" w:hAnsiTheme="majorHAnsi" w:cstheme="majorHAnsi"/>
        </w:rPr>
      </w:pPr>
      <w:r w:rsidRPr="00C63B07">
        <w:rPr>
          <w:rFonts w:asciiTheme="majorHAnsi" w:hAnsiTheme="majorHAnsi" w:cstheme="majorHAnsi"/>
        </w:rPr>
        <w:t>Data Export: The goal is to package the itinerary into PDF/Image formats for offline use.</w:t>
      </w:r>
    </w:p>
    <w:p w14:paraId="1402F3EA" w14:textId="77777777" w:rsidR="00F81399" w:rsidRPr="00397501" w:rsidRDefault="000439F1">
      <w:pPr>
        <w:pStyle w:val="Heading2"/>
        <w:rPr>
          <w:rFonts w:asciiTheme="majorHAnsi" w:hAnsiTheme="majorHAnsi" w:cstheme="majorHAnsi"/>
        </w:rPr>
      </w:pPr>
      <w:bookmarkStart w:id="34" w:name="_Toc452813589"/>
      <w:bookmarkStart w:id="35" w:name="_Toc512930914"/>
      <w:bookmarkStart w:id="36" w:name="_Toc237539067"/>
      <w:r w:rsidRPr="00397501">
        <w:rPr>
          <w:rFonts w:asciiTheme="majorHAnsi" w:hAnsiTheme="majorHAnsi" w:cstheme="majorHAnsi"/>
        </w:rPr>
        <w:t>Alternatives and Competition</w:t>
      </w:r>
      <w:bookmarkEnd w:id="34"/>
      <w:bookmarkEnd w:id="35"/>
      <w:bookmarkEnd w:id="36"/>
    </w:p>
    <w:p w14:paraId="31363DFD" w14:textId="0456F600" w:rsidR="00BF04BD" w:rsidRPr="00397501" w:rsidRDefault="00C63B07" w:rsidP="00BF04BD">
      <w:pPr>
        <w:pStyle w:val="InfoBlue"/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Alternatives</w:t>
      </w:r>
      <w:r>
        <w:rPr>
          <w:rFonts w:asciiTheme="majorHAnsi" w:hAnsiTheme="majorHAnsi" w:cstheme="majorHAnsi"/>
          <w:i w:val="0"/>
          <w:color w:val="auto"/>
        </w:rPr>
        <w:t>:</w:t>
      </w:r>
    </w:p>
    <w:p w14:paraId="440461C3" w14:textId="788C2D6F" w:rsidR="00C63B07" w:rsidRPr="00C63B07" w:rsidRDefault="00C63B07" w:rsidP="00C63B07">
      <w:pPr>
        <w:pStyle w:val="InfoBlue"/>
        <w:numPr>
          <w:ilvl w:val="0"/>
          <w:numId w:val="36"/>
        </w:numPr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Manually using Excel/Google Sheets files to c</w:t>
      </w:r>
      <w:r>
        <w:rPr>
          <w:rFonts w:asciiTheme="majorHAnsi" w:hAnsiTheme="majorHAnsi" w:cstheme="majorHAnsi"/>
          <w:i w:val="0"/>
          <w:color w:val="auto"/>
        </w:rPr>
        <w:t>alculate budgets and split costs</w:t>
      </w:r>
      <w:r w:rsidRPr="00C63B07">
        <w:rPr>
          <w:rFonts w:asciiTheme="majorHAnsi" w:hAnsiTheme="majorHAnsi" w:cstheme="majorHAnsi"/>
          <w:i w:val="0"/>
          <w:color w:val="auto"/>
        </w:rPr>
        <w:t>.</w:t>
      </w:r>
    </w:p>
    <w:p w14:paraId="3A50D613" w14:textId="5A6D2F0B" w:rsidR="00C63B07" w:rsidRPr="00C63B07" w:rsidRDefault="00C63B07" w:rsidP="00C63B07">
      <w:pPr>
        <w:pStyle w:val="InfoBlue"/>
        <w:numPr>
          <w:ilvl w:val="0"/>
          <w:numId w:val="36"/>
        </w:numPr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Using Note applications (Notion, Google Keep) or Chat (Messenger, Zalo) to discuss and save itineraries.</w:t>
      </w:r>
    </w:p>
    <w:p w14:paraId="0806C85F" w14:textId="541FE501" w:rsidR="00BF04BD" w:rsidRPr="00C63B07" w:rsidRDefault="00C63B07" w:rsidP="00C63B07">
      <w:pPr>
        <w:pStyle w:val="InfoBlue"/>
        <w:numPr>
          <w:ilvl w:val="0"/>
          <w:numId w:val="36"/>
        </w:numPr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Searching for fragmented information on Google Maps or social networks (Facebook, TikTok).</w:t>
      </w:r>
    </w:p>
    <w:p w14:paraId="505415AC" w14:textId="66492B21" w:rsidR="00F81399" w:rsidRPr="00397501" w:rsidRDefault="00C63B07" w:rsidP="00C63B07">
      <w:pPr>
        <w:pStyle w:val="InfoBlue"/>
        <w:rPr>
          <w:rFonts w:asciiTheme="majorHAnsi" w:hAnsiTheme="majorHAnsi" w:cstheme="majorHAnsi"/>
          <w:i w:val="0"/>
          <w:color w:val="auto"/>
        </w:rPr>
      </w:pPr>
      <w:r w:rsidRPr="00C63B07">
        <w:rPr>
          <w:rFonts w:asciiTheme="majorHAnsi" w:hAnsiTheme="majorHAnsi" w:cstheme="majorHAnsi"/>
          <w:i w:val="0"/>
          <w:color w:val="auto"/>
        </w:rPr>
        <w:t>Weaknesses of current solutions: Information is scattered, difficult to track updates from other members, and lacks the ability to automatically su</w:t>
      </w:r>
      <w:r>
        <w:rPr>
          <w:rFonts w:asciiTheme="majorHAnsi" w:hAnsiTheme="majorHAnsi" w:cstheme="majorHAnsi"/>
          <w:i w:val="0"/>
          <w:color w:val="auto"/>
        </w:rPr>
        <w:t>ggest smart itineraries like AI</w:t>
      </w:r>
      <w:r w:rsidRPr="00C63B07">
        <w:rPr>
          <w:rFonts w:asciiTheme="majorHAnsi" w:hAnsiTheme="majorHAnsi" w:cstheme="majorHAnsi"/>
          <w:i w:val="0"/>
          <w:color w:val="auto"/>
        </w:rPr>
        <w:t>.</w:t>
      </w:r>
    </w:p>
    <w:p w14:paraId="121230E2" w14:textId="05D5D712" w:rsidR="00F81399" w:rsidRPr="00397501" w:rsidRDefault="000439F1">
      <w:pPr>
        <w:pStyle w:val="Heading1"/>
        <w:rPr>
          <w:rFonts w:asciiTheme="majorHAnsi" w:hAnsiTheme="majorHAnsi" w:cstheme="majorHAnsi"/>
        </w:rPr>
      </w:pPr>
      <w:bookmarkStart w:id="37" w:name="_Toc436203402"/>
      <w:bookmarkStart w:id="38" w:name="_Toc452813596"/>
      <w:bookmarkStart w:id="39" w:name="_Toc512930918"/>
      <w:bookmarkStart w:id="40" w:name="_Toc237539068"/>
      <w:bookmarkEnd w:id="22"/>
      <w:r w:rsidRPr="00397501">
        <w:rPr>
          <w:rFonts w:asciiTheme="majorHAnsi" w:hAnsiTheme="majorHAnsi" w:cstheme="majorHAnsi"/>
        </w:rPr>
        <w:t>Product Features</w:t>
      </w:r>
      <w:bookmarkEnd w:id="37"/>
      <w:bookmarkEnd w:id="38"/>
      <w:bookmarkEnd w:id="39"/>
      <w:r w:rsidR="000368D3" w:rsidRPr="00397501">
        <w:rPr>
          <w:rFonts w:asciiTheme="majorHAnsi" w:hAnsiTheme="majorHAnsi" w:cstheme="majorHAnsi"/>
        </w:rPr>
        <w:t xml:space="preserve"> </w:t>
      </w:r>
      <w:r w:rsidR="000368D3" w:rsidRPr="00397501">
        <w:rPr>
          <w:rFonts w:asciiTheme="majorHAnsi" w:hAnsiTheme="majorHAnsi" w:cstheme="majorHAnsi"/>
        </w:rPr>
        <w:sym w:font="Wingdings" w:char="F0E0"/>
      </w:r>
      <w:r w:rsidR="000368D3" w:rsidRPr="00397501">
        <w:rPr>
          <w:rFonts w:asciiTheme="majorHAnsi" w:hAnsiTheme="majorHAnsi" w:cstheme="majorHAnsi"/>
        </w:rPr>
        <w:t xml:space="preserve"> functional user requirements</w:t>
      </w:r>
      <w:bookmarkEnd w:id="40"/>
    </w:p>
    <w:p w14:paraId="6CE01778" w14:textId="5E061052" w:rsidR="00BF04BD" w:rsidRPr="00397501" w:rsidRDefault="006F050F" w:rsidP="006F050F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Trip Creation and Preference Input</w:t>
      </w:r>
    </w:p>
    <w:p w14:paraId="29ACF188" w14:textId="2B44EE7D" w:rsidR="00545B7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Allows users to set basic parameters for a new trip, including destination, time, group size, budget, and travel style (e.g., resort, exploration) to</w:t>
      </w:r>
      <w:r>
        <w:rPr>
          <w:rFonts w:asciiTheme="majorHAnsi" w:hAnsiTheme="majorHAnsi" w:cstheme="majorHAnsi"/>
        </w:rPr>
        <w:t xml:space="preserve"> prepare data for the AI module</w:t>
      </w:r>
      <w:r w:rsidR="00545B74" w:rsidRPr="00397501">
        <w:rPr>
          <w:rFonts w:asciiTheme="majorHAnsi" w:hAnsiTheme="majorHAnsi" w:cstheme="majorHAnsi"/>
        </w:rPr>
        <w:t>.</w:t>
      </w:r>
    </w:p>
    <w:p w14:paraId="222EBDCB" w14:textId="10887042" w:rsidR="00BF04BD" w:rsidRPr="00397501" w:rsidRDefault="006F050F" w:rsidP="006F050F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AI Itinerary Generator</w:t>
      </w:r>
    </w:p>
    <w:p w14:paraId="5D475730" w14:textId="30950702" w:rsidR="00545B7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lastRenderedPageBreak/>
        <w:t>Combines user preference data with AI to automatically build a detailed itinerary. The result is a list of suitable activities arranged by Morning, Afternoon, and Evening, v</w:t>
      </w:r>
      <w:r>
        <w:rPr>
          <w:rFonts w:asciiTheme="majorHAnsi" w:hAnsiTheme="majorHAnsi" w:cstheme="majorHAnsi"/>
        </w:rPr>
        <w:t>isually displayed on a Timeline</w:t>
      </w:r>
      <w:r w:rsidRPr="00B13CBF">
        <w:rPr>
          <w:rFonts w:asciiTheme="majorHAnsi" w:hAnsiTheme="majorHAnsi" w:cstheme="majorHAnsi"/>
        </w:rPr>
        <w:t>.</w:t>
      </w:r>
    </w:p>
    <w:p w14:paraId="3DBCEB8C" w14:textId="450E327E" w:rsidR="00BF04BD" w:rsidRPr="00397501" w:rsidRDefault="006F050F" w:rsidP="006F050F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AI Itinerary Adjustment</w:t>
      </w:r>
    </w:p>
    <w:p w14:paraId="4CB3DAD3" w14:textId="35093423" w:rsidR="00545B7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 xml:space="preserve">Users can interact directly with the "AI Assistant" via chat to request changes to the current itinerary using natural language (e.g., "choose a place </w:t>
      </w:r>
      <w:r>
        <w:rPr>
          <w:rFonts w:asciiTheme="majorHAnsi" w:hAnsiTheme="majorHAnsi" w:cstheme="majorHAnsi"/>
        </w:rPr>
        <w:t>that is not crowded on Sunday")</w:t>
      </w:r>
      <w:r w:rsidRPr="00B13CBF">
        <w:rPr>
          <w:rFonts w:asciiTheme="majorHAnsi" w:hAnsiTheme="majorHAnsi" w:cstheme="majorHAnsi"/>
        </w:rPr>
        <w:t>.</w:t>
      </w:r>
    </w:p>
    <w:p w14:paraId="45D99363" w14:textId="6EF772B3" w:rsidR="00BF04BD" w:rsidRPr="00397501" w:rsidRDefault="006F050F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Manual Places and External Links</w:t>
      </w:r>
    </w:p>
    <w:p w14:paraId="25F840AE" w14:textId="3219032D" w:rsidR="00ED1F0B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Allows users to personalize the itinerary by manually adding locations or pasting direct links from Google Maps. These manually added locations are protected in "Read-only" mode from AI adjustm</w:t>
      </w:r>
      <w:r>
        <w:rPr>
          <w:rFonts w:asciiTheme="majorHAnsi" w:hAnsiTheme="majorHAnsi" w:cstheme="majorHAnsi"/>
        </w:rPr>
        <w:t>ents</w:t>
      </w:r>
      <w:r w:rsidRPr="00B13CBF">
        <w:rPr>
          <w:rFonts w:asciiTheme="majorHAnsi" w:hAnsiTheme="majorHAnsi" w:cstheme="majorHAnsi"/>
        </w:rPr>
        <w:t>.</w:t>
      </w:r>
    </w:p>
    <w:p w14:paraId="355EFC38" w14:textId="3C675B14" w:rsidR="00BF04BD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Group Collaboration</w:t>
      </w:r>
    </w:p>
    <w:p w14:paraId="641DD54C" w14:textId="09842190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Creates a shared workspace via a secure invite link. When friends join, they can track and dis</w:t>
      </w:r>
      <w:r>
        <w:rPr>
          <w:rFonts w:asciiTheme="majorHAnsi" w:hAnsiTheme="majorHAnsi" w:cstheme="majorHAnsi"/>
        </w:rPr>
        <w:t>cuss the trip plan in real-time</w:t>
      </w:r>
      <w:r w:rsidRPr="00B13CBF">
        <w:rPr>
          <w:rFonts w:asciiTheme="majorHAnsi" w:hAnsiTheme="majorHAnsi" w:cstheme="majorHAnsi"/>
        </w:rPr>
        <w:t>.</w:t>
      </w:r>
    </w:p>
    <w:p w14:paraId="21076822" w14:textId="32E5D145" w:rsidR="00BF04BD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Role and Permission Management</w:t>
      </w:r>
    </w:p>
    <w:p w14:paraId="359A0DB9" w14:textId="253608D4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The Trip Owner can set and control the permissions of each member. Roles include Owner (Full control), Editor (Can edit), a</w:t>
      </w:r>
      <w:r>
        <w:rPr>
          <w:rFonts w:asciiTheme="majorHAnsi" w:hAnsiTheme="majorHAnsi" w:cstheme="majorHAnsi"/>
        </w:rPr>
        <w:t>nd Viewer (Read-only)</w:t>
      </w:r>
      <w:r w:rsidRPr="00B13CBF">
        <w:rPr>
          <w:rFonts w:asciiTheme="majorHAnsi" w:hAnsiTheme="majorHAnsi" w:cstheme="majorHAnsi"/>
        </w:rPr>
        <w:t>.</w:t>
      </w:r>
    </w:p>
    <w:p w14:paraId="7E74F6EA" w14:textId="6F3D5305" w:rsidR="00BF04BD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AI Packing Suggestions</w:t>
      </w:r>
    </w:p>
    <w:p w14:paraId="1EA6D3EA" w14:textId="1BE6ED2B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Based on external factors like weather and the nature of activities in the itinerary, the AI automatically suggests a categorized list of items to prepare (e.g</w:t>
      </w:r>
      <w:r>
        <w:rPr>
          <w:rFonts w:asciiTheme="majorHAnsi" w:hAnsiTheme="majorHAnsi" w:cstheme="majorHAnsi"/>
        </w:rPr>
        <w:t>., documents, clothes, medical)</w:t>
      </w:r>
      <w:r w:rsidRPr="00B13CBF">
        <w:rPr>
          <w:rFonts w:asciiTheme="majorHAnsi" w:hAnsiTheme="majorHAnsi" w:cstheme="majorHAnsi"/>
        </w:rPr>
        <w:t>.</w:t>
      </w:r>
    </w:p>
    <w:p w14:paraId="684961A9" w14:textId="0129EFAE" w:rsidR="00066C49" w:rsidRPr="00397501" w:rsidRDefault="00021C14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Shared Luggage Planning</w:t>
      </w:r>
    </w:p>
    <w:p w14:paraId="40DC9232" w14:textId="3C1667A6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Supports the group in optimizing luggage by assigning responsibility for shared items (e.g., power banks, medicine) to specific members. Preparation status is update</w:t>
      </w:r>
      <w:r>
        <w:rPr>
          <w:rFonts w:asciiTheme="majorHAnsi" w:hAnsiTheme="majorHAnsi" w:cstheme="majorHAnsi"/>
        </w:rPr>
        <w:t>d instantly for the whole group</w:t>
      </w:r>
      <w:r w:rsidRPr="00B13CBF">
        <w:rPr>
          <w:rFonts w:asciiTheme="majorHAnsi" w:hAnsiTheme="majorHAnsi" w:cstheme="majorHAnsi"/>
        </w:rPr>
        <w:t>.</w:t>
      </w:r>
    </w:p>
    <w:p w14:paraId="27F99541" w14:textId="3E75DC1F" w:rsidR="00066C49" w:rsidRPr="00397501" w:rsidRDefault="00066C49" w:rsidP="00066C49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Manual Place Note Input</w:t>
      </w:r>
    </w:p>
    <w:p w14:paraId="163D74CB" w14:textId="15EA5FB2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Users can attach text notes, reminders, or meeting point information directly to each location card on the i</w:t>
      </w:r>
      <w:r>
        <w:rPr>
          <w:rFonts w:asciiTheme="majorHAnsi" w:hAnsiTheme="majorHAnsi" w:cstheme="majorHAnsi"/>
        </w:rPr>
        <w:t>tinerary for all members to see</w:t>
      </w:r>
      <w:r w:rsidRPr="00B13CBF">
        <w:rPr>
          <w:rFonts w:asciiTheme="majorHAnsi" w:hAnsiTheme="majorHAnsi" w:cstheme="majorHAnsi"/>
        </w:rPr>
        <w:t>.</w:t>
      </w:r>
    </w:p>
    <w:p w14:paraId="0259806C" w14:textId="69EF60A3" w:rsidR="002A3E83" w:rsidRPr="00397501" w:rsidRDefault="002A3E83" w:rsidP="002A3E83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 xml:space="preserve"> Place Ratings and Reviews</w:t>
      </w:r>
    </w:p>
    <w:p w14:paraId="1F5B3EA9" w14:textId="2A50ECCE" w:rsidR="00021C14" w:rsidRPr="00397501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After visiting locations, members can rate them with stars and leave comments about their actual e</w:t>
      </w:r>
      <w:r>
        <w:rPr>
          <w:rFonts w:asciiTheme="majorHAnsi" w:hAnsiTheme="majorHAnsi" w:cstheme="majorHAnsi"/>
        </w:rPr>
        <w:t>xperiences for future reference</w:t>
      </w:r>
      <w:r w:rsidRPr="00B13CBF">
        <w:rPr>
          <w:rFonts w:asciiTheme="majorHAnsi" w:hAnsiTheme="majorHAnsi" w:cstheme="majorHAnsi"/>
        </w:rPr>
        <w:t>.</w:t>
      </w:r>
    </w:p>
    <w:p w14:paraId="35ACD53F" w14:textId="3AE64F49" w:rsidR="002A3E83" w:rsidRPr="00397501" w:rsidRDefault="002A3E83" w:rsidP="002A3E83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 xml:space="preserve"> Share or Export Trip Plan</w:t>
      </w:r>
    </w:p>
    <w:p w14:paraId="307C6DA0" w14:textId="7113CD00" w:rsidR="00021C14" w:rsidRDefault="00B13CBF" w:rsidP="00B13CBF">
      <w:pPr>
        <w:pStyle w:val="BodyText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t>Allows packaging all trip data (itinerary, packing list, cost summary) and exporting it to independent formats like PDF, image files</w:t>
      </w:r>
      <w:r>
        <w:rPr>
          <w:rFonts w:asciiTheme="majorHAnsi" w:hAnsiTheme="majorHAnsi" w:cstheme="majorHAnsi"/>
        </w:rPr>
        <w:t>, or plain text for offline use</w:t>
      </w:r>
      <w:r w:rsidRPr="00B13CBF">
        <w:rPr>
          <w:rFonts w:asciiTheme="majorHAnsi" w:hAnsiTheme="majorHAnsi" w:cstheme="majorHAnsi"/>
        </w:rPr>
        <w:t>.</w:t>
      </w:r>
    </w:p>
    <w:p w14:paraId="1A014D50" w14:textId="33D44A29" w:rsidR="00F97DA5" w:rsidRPr="00397501" w:rsidRDefault="00F97DA5" w:rsidP="00F97DA5">
      <w:pPr>
        <w:pStyle w:val="BodyText"/>
        <w:numPr>
          <w:ilvl w:val="0"/>
          <w:numId w:val="3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F97DA5">
        <w:rPr>
          <w:rFonts w:asciiTheme="majorHAnsi" w:hAnsiTheme="majorHAnsi" w:cstheme="majorHAnsi"/>
        </w:rPr>
        <w:t>User Login and Authentication</w:t>
      </w:r>
    </w:p>
    <w:p w14:paraId="372648BE" w14:textId="60C1E6CD" w:rsidR="00F97DA5" w:rsidRDefault="00F97DA5" w:rsidP="00F97DA5">
      <w:pPr>
        <w:pStyle w:val="Body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</w:t>
      </w:r>
      <w:r w:rsidRPr="00F97DA5">
        <w:rPr>
          <w:rFonts w:asciiTheme="majorHAnsi" w:hAnsiTheme="majorHAnsi" w:cstheme="majorHAnsi"/>
        </w:rPr>
        <w:t>nauthenticated guest logs into the Wandora application using their registered credentials to establish a secure session a</w:t>
      </w:r>
      <w:r>
        <w:rPr>
          <w:rFonts w:asciiTheme="majorHAnsi" w:hAnsiTheme="majorHAnsi" w:cstheme="majorHAnsi"/>
        </w:rPr>
        <w:t>nd access personalized features</w:t>
      </w:r>
      <w:r w:rsidRPr="00B13CBF">
        <w:rPr>
          <w:rFonts w:asciiTheme="majorHAnsi" w:hAnsiTheme="majorHAnsi" w:cstheme="majorHAnsi"/>
        </w:rPr>
        <w:t>.</w:t>
      </w:r>
    </w:p>
    <w:p w14:paraId="16CD36DA" w14:textId="77777777" w:rsidR="00F97DA5" w:rsidRPr="00397501" w:rsidRDefault="00F97DA5" w:rsidP="00F97DA5">
      <w:pPr>
        <w:pStyle w:val="BodyText"/>
        <w:rPr>
          <w:rFonts w:asciiTheme="majorHAnsi" w:hAnsiTheme="majorHAnsi" w:cstheme="majorHAnsi"/>
        </w:rPr>
      </w:pPr>
    </w:p>
    <w:p w14:paraId="72AAB807" w14:textId="62B6AE3D" w:rsidR="00F81399" w:rsidRPr="00397501" w:rsidRDefault="00396EAE">
      <w:pPr>
        <w:pStyle w:val="Heading1"/>
        <w:rPr>
          <w:rFonts w:asciiTheme="majorHAnsi" w:hAnsiTheme="majorHAnsi" w:cstheme="majorHAnsi"/>
        </w:rPr>
      </w:pPr>
      <w:bookmarkStart w:id="41" w:name="_Toc436203408"/>
      <w:bookmarkStart w:id="42" w:name="_Toc452813602"/>
      <w:bookmarkStart w:id="43" w:name="_Toc512930919"/>
      <w:bookmarkStart w:id="44" w:name="_Toc237539069"/>
      <w:r w:rsidRPr="00397501">
        <w:rPr>
          <w:rFonts w:asciiTheme="majorHAnsi" w:hAnsiTheme="majorHAnsi" w:cstheme="majorHAnsi"/>
        </w:rPr>
        <w:t>Non-Functional</w:t>
      </w:r>
      <w:r w:rsidR="000439F1" w:rsidRPr="00397501">
        <w:rPr>
          <w:rFonts w:asciiTheme="majorHAnsi" w:hAnsiTheme="majorHAnsi" w:cstheme="majorHAnsi"/>
        </w:rPr>
        <w:t xml:space="preserve"> Requirements</w:t>
      </w:r>
      <w:bookmarkEnd w:id="41"/>
      <w:bookmarkEnd w:id="42"/>
      <w:bookmarkEnd w:id="43"/>
      <w:r w:rsidR="000368D3" w:rsidRPr="00397501">
        <w:rPr>
          <w:rFonts w:asciiTheme="majorHAnsi" w:hAnsiTheme="majorHAnsi" w:cstheme="majorHAnsi"/>
        </w:rPr>
        <w:t xml:space="preserve"> </w:t>
      </w:r>
      <w:r w:rsidR="000368D3" w:rsidRPr="00397501">
        <w:rPr>
          <w:rFonts w:asciiTheme="majorHAnsi" w:hAnsiTheme="majorHAnsi" w:cstheme="majorHAnsi"/>
        </w:rPr>
        <w:sym w:font="Wingdings" w:char="F0E0"/>
      </w:r>
      <w:r w:rsidR="000368D3" w:rsidRPr="00397501">
        <w:rPr>
          <w:rFonts w:asciiTheme="majorHAnsi" w:hAnsiTheme="majorHAnsi" w:cstheme="majorHAnsi"/>
        </w:rPr>
        <w:t xml:space="preserve"> non-functional user requiremen</w:t>
      </w:r>
      <w:r w:rsidR="00606493">
        <w:rPr>
          <w:rFonts w:asciiTheme="majorHAnsi" w:hAnsiTheme="majorHAnsi" w:cstheme="majorHAnsi"/>
        </w:rPr>
        <w:t>t</w:t>
      </w:r>
      <w:r w:rsidR="000368D3" w:rsidRPr="00397501">
        <w:rPr>
          <w:rFonts w:asciiTheme="majorHAnsi" w:hAnsiTheme="majorHAnsi" w:cstheme="majorHAnsi"/>
        </w:rPr>
        <w:t>s</w:t>
      </w:r>
      <w:bookmarkEnd w:id="44"/>
    </w:p>
    <w:p w14:paraId="1C7D9713" w14:textId="0EA1E4AF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Usability</w:t>
      </w:r>
      <w:r w:rsidR="006F050F" w:rsidRPr="00397501">
        <w:rPr>
          <w:rFonts w:asciiTheme="majorHAnsi" w:hAnsiTheme="majorHAnsi" w:cstheme="majorHAnsi"/>
        </w:rPr>
        <w:t>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The interface must be easy to use for students and young users, requiring no complex technical skills.</w:t>
      </w:r>
    </w:p>
    <w:p w14:paraId="19197A43" w14:textId="2B9262E8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Performance</w:t>
      </w:r>
      <w:r w:rsidR="006F050F" w:rsidRPr="00397501">
        <w:rPr>
          <w:rFonts w:asciiTheme="majorHAnsi" w:hAnsiTheme="majorHAnsi" w:cstheme="majorHAnsi"/>
        </w:rPr>
        <w:t>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The AI must respond and generate itineraries within a short time (measured in seconds).</w:t>
      </w:r>
    </w:p>
    <w:p w14:paraId="6D1B8E70" w14:textId="23160BC6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Constraints</w:t>
      </w:r>
      <w:r w:rsidR="006F050F" w:rsidRPr="00397501">
        <w:rPr>
          <w:rFonts w:asciiTheme="majorHAnsi" w:hAnsiTheme="majorHAnsi" w:cstheme="majorHAnsi"/>
        </w:rPr>
        <w:t>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The project has a budget of zero. The product does not include booking features, direct payments, or real-time price updates.</w:t>
      </w:r>
    </w:p>
    <w:p w14:paraId="5576BF28" w14:textId="39F09A1C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 w:rsidRPr="00B13CBF">
        <w:rPr>
          <w:rFonts w:asciiTheme="majorHAnsi" w:hAnsiTheme="majorHAnsi" w:cstheme="majorHAnsi"/>
        </w:rPr>
        <w:lastRenderedPageBreak/>
        <w:t>Compatibility</w:t>
      </w:r>
      <w:r>
        <w:rPr>
          <w:rFonts w:asciiTheme="majorHAnsi" w:hAnsiTheme="majorHAnsi" w:cstheme="majorHAnsi"/>
        </w:rPr>
        <w:t xml:space="preserve">: </w:t>
      </w:r>
      <w:r w:rsidRPr="00B13CBF">
        <w:rPr>
          <w:rFonts w:asciiTheme="majorHAnsi" w:hAnsiTheme="majorHAnsi" w:cstheme="majorHAnsi"/>
        </w:rPr>
        <w:t>Must run stably on all screen sizes from mobile to desktop.</w:t>
      </w:r>
    </w:p>
    <w:p w14:paraId="47904CAE" w14:textId="2BE06F0E" w:rsidR="006F050F" w:rsidRPr="00B13CBF" w:rsidRDefault="00B13CBF" w:rsidP="00B13CBF">
      <w:pPr>
        <w:pStyle w:val="BodyText"/>
        <w:numPr>
          <w:ilvl w:val="0"/>
          <w:numId w:val="38"/>
        </w:num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Documentation:</w:t>
      </w:r>
      <w:r w:rsidRPr="00B13CBF">
        <w:t xml:space="preserve"> </w:t>
      </w:r>
      <w:r w:rsidRPr="00B13CBF">
        <w:rPr>
          <w:rFonts w:asciiTheme="majorHAnsi" w:hAnsiTheme="majorHAnsi" w:cstheme="majorHAnsi"/>
        </w:rPr>
        <w:t>Basic user instructions must be provided for first-time visitors.</w:t>
      </w:r>
    </w:p>
    <w:p w14:paraId="49FB655E" w14:textId="05DA7F50" w:rsidR="006F050F" w:rsidRPr="00397501" w:rsidRDefault="006F050F" w:rsidP="006F050F">
      <w:pPr>
        <w:pStyle w:val="BodyText"/>
        <w:ind w:left="0"/>
        <w:rPr>
          <w:rFonts w:asciiTheme="majorHAnsi" w:hAnsiTheme="majorHAnsi" w:cstheme="majorHAnsi"/>
        </w:rPr>
      </w:pPr>
      <w:r w:rsidRPr="00397501">
        <w:rPr>
          <w:rFonts w:asciiTheme="majorHAnsi" w:hAnsiTheme="majorHAnsi" w:cstheme="majorHAnsi"/>
        </w:rPr>
        <w:t>.</w:t>
      </w:r>
    </w:p>
    <w:sectPr w:rsidR="006F050F" w:rsidRPr="00397501">
      <w:headerReference w:type="default" r:id="rId14"/>
      <w:footerReference w:type="default" r:id="rId15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FEE9B8" w14:textId="77777777" w:rsidR="00A93D44" w:rsidRDefault="00A93D44">
      <w:pPr>
        <w:spacing w:line="240" w:lineRule="auto"/>
      </w:pPr>
      <w:r>
        <w:separator/>
      </w:r>
    </w:p>
  </w:endnote>
  <w:endnote w:type="continuationSeparator" w:id="0">
    <w:p w14:paraId="53AE1732" w14:textId="77777777" w:rsidR="00A93D44" w:rsidRDefault="00A93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ACE2C" w14:textId="77777777" w:rsidR="00FC2D3C" w:rsidRDefault="00FC2D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435D85" w14:textId="77777777" w:rsidR="00FC2D3C" w:rsidRDefault="00FC2D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E3D5CF" w14:textId="77777777" w:rsidR="00FC2D3C" w:rsidRDefault="00FC2D3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81399" w14:paraId="6265413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53071C8" w14:textId="77777777" w:rsidR="00F81399" w:rsidRDefault="000439F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E89E8A4" w14:textId="0FA26883" w:rsidR="00F81399" w:rsidRDefault="000439F1" w:rsidP="0006309C">
          <w:pPr>
            <w:jc w:val="center"/>
          </w:pPr>
          <w:r>
            <w:sym w:font="Symbol" w:char="F0D3"/>
          </w:r>
          <w:r w:rsidR="00A93D44">
            <w:fldChar w:fldCharType="begin"/>
          </w:r>
          <w:r w:rsidR="00A93D44">
            <w:instrText xml:space="preserve"> DOCPROPERTY "Company"  \* MERGEFORMAT </w:instrText>
          </w:r>
          <w:r w:rsidR="00A93D44">
            <w:fldChar w:fldCharType="separate"/>
          </w:r>
          <w:r w:rsidR="00EE77B3">
            <w:t>Group11</w:t>
          </w:r>
          <w:r w:rsidR="00A93D44"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DA5ABC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BAE8D08" w14:textId="7352C0B1" w:rsidR="00F81399" w:rsidRDefault="000439F1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FC2D3C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</w:tbl>
  <w:p w14:paraId="618509D1" w14:textId="77777777" w:rsidR="00F81399" w:rsidRDefault="00F81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43744B" w14:textId="77777777" w:rsidR="00A93D44" w:rsidRDefault="00A93D44">
      <w:pPr>
        <w:spacing w:line="240" w:lineRule="auto"/>
      </w:pPr>
      <w:r>
        <w:separator/>
      </w:r>
    </w:p>
  </w:footnote>
  <w:footnote w:type="continuationSeparator" w:id="0">
    <w:p w14:paraId="781ABA21" w14:textId="77777777" w:rsidR="00A93D44" w:rsidRDefault="00A93D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92EA9" w14:textId="77777777" w:rsidR="00FC2D3C" w:rsidRDefault="00FC2D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B2FD0" w14:textId="77777777" w:rsidR="00F81399" w:rsidRDefault="00F81399">
    <w:pPr>
      <w:rPr>
        <w:sz w:val="24"/>
      </w:rPr>
    </w:pPr>
  </w:p>
  <w:p w14:paraId="0795E12F" w14:textId="77777777" w:rsidR="00F81399" w:rsidRDefault="00F81399">
    <w:pPr>
      <w:pBdr>
        <w:top w:val="single" w:sz="6" w:space="1" w:color="auto"/>
      </w:pBdr>
      <w:rPr>
        <w:sz w:val="24"/>
      </w:rPr>
    </w:pPr>
  </w:p>
  <w:p w14:paraId="1BEC7868" w14:textId="3C989E98" w:rsidR="00F81399" w:rsidRDefault="000439F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EE77B3">
      <w:rPr>
        <w:rFonts w:ascii="Arial" w:hAnsi="Arial"/>
        <w:b/>
        <w:sz w:val="36"/>
      </w:rPr>
      <w:t>Group11</w:t>
    </w:r>
    <w:r>
      <w:rPr>
        <w:rFonts w:ascii="Arial" w:hAnsi="Arial"/>
        <w:b/>
        <w:sz w:val="36"/>
      </w:rPr>
      <w:fldChar w:fldCharType="end"/>
    </w:r>
  </w:p>
  <w:p w14:paraId="59D3E753" w14:textId="77777777" w:rsidR="00F81399" w:rsidRDefault="00F81399">
    <w:pPr>
      <w:pBdr>
        <w:bottom w:val="single" w:sz="6" w:space="1" w:color="auto"/>
      </w:pBdr>
      <w:jc w:val="right"/>
      <w:rPr>
        <w:sz w:val="24"/>
      </w:rPr>
    </w:pPr>
  </w:p>
  <w:p w14:paraId="315E482D" w14:textId="77777777" w:rsidR="00F81399" w:rsidRDefault="00F813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E72746" w14:textId="77777777" w:rsidR="00FC2D3C" w:rsidRDefault="00FC2D3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81399" w14:paraId="65272287" w14:textId="77777777">
      <w:tc>
        <w:tcPr>
          <w:tcW w:w="6379" w:type="dxa"/>
        </w:tcPr>
        <w:p w14:paraId="6BD79250" w14:textId="02EB753D" w:rsidR="00F81399" w:rsidRDefault="000439F1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r w:rsidR="00EE77B3" w:rsidRPr="00EE77B3">
            <w:t>Wandora</w:t>
          </w:r>
          <w:r>
            <w:rPr>
              <w:b/>
            </w:rPr>
            <w:fldChar w:fldCharType="end"/>
          </w:r>
        </w:p>
      </w:tc>
      <w:tc>
        <w:tcPr>
          <w:tcW w:w="3179" w:type="dxa"/>
        </w:tcPr>
        <w:p w14:paraId="4814E878" w14:textId="2B7D905F" w:rsidR="00F81399" w:rsidRDefault="000439F1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FC2D3C">
            <w:t>1</w:t>
          </w:r>
          <w:r>
            <w:t>&gt;</w:t>
          </w:r>
        </w:p>
      </w:tc>
    </w:tr>
    <w:tr w:rsidR="00F81399" w14:paraId="35B1D48F" w14:textId="77777777">
      <w:tc>
        <w:tcPr>
          <w:tcW w:w="6379" w:type="dxa"/>
        </w:tcPr>
        <w:p w14:paraId="29647434" w14:textId="18D152D3" w:rsidR="00F81399" w:rsidRDefault="00A93D44" w:rsidP="00B243D1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EE77B3">
            <w:t>Vision (Small Project)</w:t>
          </w:r>
          <w:r>
            <w:fldChar w:fldCharType="end"/>
          </w:r>
        </w:p>
      </w:tc>
      <w:tc>
        <w:tcPr>
          <w:tcW w:w="3179" w:type="dxa"/>
        </w:tcPr>
        <w:p w14:paraId="0DCABC98" w14:textId="430AA497" w:rsidR="00F81399" w:rsidRDefault="00FC2D3C" w:rsidP="002A701A">
          <w:r>
            <w:t xml:space="preserve">  Date:  11</w:t>
          </w:r>
          <w:r w:rsidR="000439F1">
            <w:t>/</w:t>
          </w:r>
          <w:r>
            <w:t>08</w:t>
          </w:r>
          <w:bookmarkStart w:id="45" w:name="_GoBack"/>
          <w:bookmarkEnd w:id="45"/>
          <w:r w:rsidR="000439F1">
            <w:t>/</w:t>
          </w:r>
          <w:r w:rsidR="002A701A">
            <w:t>2026</w:t>
          </w:r>
        </w:p>
      </w:tc>
    </w:tr>
    <w:tr w:rsidR="00F81399" w14:paraId="27CB7E68" w14:textId="77777777">
      <w:tc>
        <w:tcPr>
          <w:tcW w:w="9558" w:type="dxa"/>
          <w:gridSpan w:val="2"/>
        </w:tcPr>
        <w:p w14:paraId="0234346A" w14:textId="77777777" w:rsidR="00F81399" w:rsidRDefault="000439F1">
          <w:r>
            <w:t>&lt;document identifier&gt;</w:t>
          </w:r>
        </w:p>
      </w:tc>
    </w:tr>
  </w:tbl>
  <w:p w14:paraId="44BD2297" w14:textId="77777777" w:rsidR="00F81399" w:rsidRDefault="00F813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5B7841"/>
    <w:multiLevelType w:val="hybridMultilevel"/>
    <w:tmpl w:val="5C8AA3C8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D24A7B"/>
    <w:multiLevelType w:val="hybridMultilevel"/>
    <w:tmpl w:val="0DD88B2A"/>
    <w:lvl w:ilvl="0" w:tplc="73D05594">
      <w:start w:val="1"/>
      <w:numFmt w:val="decimal"/>
      <w:lvlText w:val="3.1.%1 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D57DF2"/>
    <w:multiLevelType w:val="hybridMultilevel"/>
    <w:tmpl w:val="1D22E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3E32F9"/>
    <w:multiLevelType w:val="hybridMultilevel"/>
    <w:tmpl w:val="4E322816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357F54"/>
    <w:multiLevelType w:val="hybridMultilevel"/>
    <w:tmpl w:val="36D622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7E35850"/>
    <w:multiLevelType w:val="hybridMultilevel"/>
    <w:tmpl w:val="60B22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97B3B3A"/>
    <w:multiLevelType w:val="hybridMultilevel"/>
    <w:tmpl w:val="B2DC35B6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34A1587"/>
    <w:multiLevelType w:val="hybridMultilevel"/>
    <w:tmpl w:val="419C7E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BEB122E"/>
    <w:multiLevelType w:val="hybridMultilevel"/>
    <w:tmpl w:val="6890E4FA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4961471"/>
    <w:multiLevelType w:val="hybridMultilevel"/>
    <w:tmpl w:val="DB223FC2"/>
    <w:lvl w:ilvl="0" w:tplc="04090001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9A2910"/>
    <w:multiLevelType w:val="hybridMultilevel"/>
    <w:tmpl w:val="136A0D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7F0C56"/>
    <w:multiLevelType w:val="hybridMultilevel"/>
    <w:tmpl w:val="C1ECEBA2"/>
    <w:lvl w:ilvl="0" w:tplc="CBFE4AD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9"/>
  </w:num>
  <w:num w:numId="5">
    <w:abstractNumId w:val="38"/>
  </w:num>
  <w:num w:numId="6">
    <w:abstractNumId w:val="26"/>
  </w:num>
  <w:num w:numId="7">
    <w:abstractNumId w:val="25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37"/>
  </w:num>
  <w:num w:numId="11">
    <w:abstractNumId w:val="4"/>
  </w:num>
  <w:num w:numId="12">
    <w:abstractNumId w:val="20"/>
  </w:num>
  <w:num w:numId="13">
    <w:abstractNumId w:val="18"/>
  </w:num>
  <w:num w:numId="14">
    <w:abstractNumId w:val="36"/>
  </w:num>
  <w:num w:numId="15">
    <w:abstractNumId w:val="17"/>
  </w:num>
  <w:num w:numId="16">
    <w:abstractNumId w:val="9"/>
  </w:num>
  <w:num w:numId="17">
    <w:abstractNumId w:val="35"/>
  </w:num>
  <w:num w:numId="18">
    <w:abstractNumId w:val="24"/>
  </w:num>
  <w:num w:numId="19">
    <w:abstractNumId w:val="11"/>
  </w:num>
  <w:num w:numId="20">
    <w:abstractNumId w:val="22"/>
  </w:num>
  <w:num w:numId="21">
    <w:abstractNumId w:val="16"/>
  </w:num>
  <w:num w:numId="22">
    <w:abstractNumId w:val="34"/>
  </w:num>
  <w:num w:numId="23">
    <w:abstractNumId w:val="14"/>
  </w:num>
  <w:num w:numId="24">
    <w:abstractNumId w:val="13"/>
  </w:num>
  <w:num w:numId="25">
    <w:abstractNumId w:val="12"/>
  </w:num>
  <w:num w:numId="26">
    <w:abstractNumId w:val="28"/>
  </w:num>
  <w:num w:numId="27">
    <w:abstractNumId w:val="30"/>
  </w:num>
  <w:num w:numId="28">
    <w:abstractNumId w:val="39"/>
  </w:num>
  <w:num w:numId="29">
    <w:abstractNumId w:val="21"/>
  </w:num>
  <w:num w:numId="30">
    <w:abstractNumId w:val="23"/>
  </w:num>
  <w:num w:numId="31">
    <w:abstractNumId w:val="27"/>
  </w:num>
  <w:num w:numId="32">
    <w:abstractNumId w:val="31"/>
  </w:num>
  <w:num w:numId="33">
    <w:abstractNumId w:val="8"/>
  </w:num>
  <w:num w:numId="34">
    <w:abstractNumId w:val="29"/>
  </w:num>
  <w:num w:numId="35">
    <w:abstractNumId w:val="5"/>
  </w:num>
  <w:num w:numId="36">
    <w:abstractNumId w:val="7"/>
  </w:num>
  <w:num w:numId="37">
    <w:abstractNumId w:val="33"/>
  </w:num>
  <w:num w:numId="38">
    <w:abstractNumId w:val="10"/>
  </w:num>
  <w:num w:numId="39">
    <w:abstractNumId w:val="6"/>
  </w:num>
  <w:num w:numId="40">
    <w:abstractNumId w:val="32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0EE"/>
    <w:rsid w:val="00021C14"/>
    <w:rsid w:val="000368D3"/>
    <w:rsid w:val="000439F1"/>
    <w:rsid w:val="0006309C"/>
    <w:rsid w:val="00066C49"/>
    <w:rsid w:val="000A0CDE"/>
    <w:rsid w:val="000E5FD6"/>
    <w:rsid w:val="00173D60"/>
    <w:rsid w:val="002069F8"/>
    <w:rsid w:val="00207118"/>
    <w:rsid w:val="002461A6"/>
    <w:rsid w:val="002A3E83"/>
    <w:rsid w:val="002A701A"/>
    <w:rsid w:val="003722E8"/>
    <w:rsid w:val="00382E65"/>
    <w:rsid w:val="0039414B"/>
    <w:rsid w:val="00396EAE"/>
    <w:rsid w:val="00397501"/>
    <w:rsid w:val="003A79C5"/>
    <w:rsid w:val="003F7AB9"/>
    <w:rsid w:val="00405275"/>
    <w:rsid w:val="00434FE9"/>
    <w:rsid w:val="00464BD3"/>
    <w:rsid w:val="004A5397"/>
    <w:rsid w:val="004A70B2"/>
    <w:rsid w:val="00536DFF"/>
    <w:rsid w:val="00545B74"/>
    <w:rsid w:val="005B61B0"/>
    <w:rsid w:val="005B72BB"/>
    <w:rsid w:val="005F3E24"/>
    <w:rsid w:val="00606493"/>
    <w:rsid w:val="006F050F"/>
    <w:rsid w:val="007333C1"/>
    <w:rsid w:val="00735B65"/>
    <w:rsid w:val="007874B4"/>
    <w:rsid w:val="007B1082"/>
    <w:rsid w:val="00894A95"/>
    <w:rsid w:val="008964BA"/>
    <w:rsid w:val="008F4175"/>
    <w:rsid w:val="00916188"/>
    <w:rsid w:val="00967865"/>
    <w:rsid w:val="009F1431"/>
    <w:rsid w:val="00A240EE"/>
    <w:rsid w:val="00A74C8A"/>
    <w:rsid w:val="00A93D44"/>
    <w:rsid w:val="00AA252E"/>
    <w:rsid w:val="00B121D8"/>
    <w:rsid w:val="00B13CBF"/>
    <w:rsid w:val="00B243D1"/>
    <w:rsid w:val="00B27FA3"/>
    <w:rsid w:val="00B655BD"/>
    <w:rsid w:val="00BE7512"/>
    <w:rsid w:val="00BF04BD"/>
    <w:rsid w:val="00C13378"/>
    <w:rsid w:val="00C63B07"/>
    <w:rsid w:val="00D04831"/>
    <w:rsid w:val="00D50C33"/>
    <w:rsid w:val="00D918D5"/>
    <w:rsid w:val="00DA5ABC"/>
    <w:rsid w:val="00DE016A"/>
    <w:rsid w:val="00E0405C"/>
    <w:rsid w:val="00E71F4D"/>
    <w:rsid w:val="00ED1F0B"/>
    <w:rsid w:val="00EE77B3"/>
    <w:rsid w:val="00F74723"/>
    <w:rsid w:val="00F81399"/>
    <w:rsid w:val="00F97DA5"/>
    <w:rsid w:val="00FA78E3"/>
    <w:rsid w:val="00FB530F"/>
    <w:rsid w:val="00FC0CE9"/>
    <w:rsid w:val="00FC2D3C"/>
    <w:rsid w:val="00FD1EEC"/>
    <w:rsid w:val="00FE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301C7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  <w:spacing w:after="1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43D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3D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khuy\Desktop\rup_vision_sp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1EC44-9BB4-471F-B1F4-124CC93F9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rup_vision_sp.dot</Template>
  <TotalTime>166</TotalTime>
  <Pages>8</Pages>
  <Words>1549</Words>
  <Characters>8832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(Small Project)</vt:lpstr>
    </vt:vector>
  </TitlesOfParts>
  <Company>Group11</Company>
  <LinksUpToDate>false</LinksUpToDate>
  <CharactersWithSpaces>10361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(Small Project)</dc:title>
  <dc:subject>Wandora</dc:subject>
  <dc:creator>Duc</dc:creator>
  <cp:lastModifiedBy>PC</cp:lastModifiedBy>
  <cp:revision>49</cp:revision>
  <cp:lastPrinted>2001-03-15T07:26:00Z</cp:lastPrinted>
  <dcterms:created xsi:type="dcterms:W3CDTF">2014-09-19T12:16:00Z</dcterms:created>
  <dcterms:modified xsi:type="dcterms:W3CDTF">2026-08-13T11:47:00Z</dcterms:modified>
</cp:coreProperties>
</file>